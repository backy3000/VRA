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52C1" w:rsidRPr="00A34012" w:rsidRDefault="00C052C1" w:rsidP="00A34012">
      <w:pPr>
        <w:pStyle w:val="Heading1"/>
        <w:jc w:val="both"/>
      </w:pPr>
      <w:bookmarkStart w:id="0" w:name="_Toc502355572"/>
      <w:bookmarkStart w:id="1" w:name="_Toc383591981"/>
      <w:r w:rsidRPr="00A34012">
        <w:t>MỤC LỤC</w:t>
      </w:r>
      <w:bookmarkEnd w:id="0"/>
    </w:p>
    <w:p w:rsidR="00187240" w:rsidRDefault="00C052C1" w:rsidP="00E2051F">
      <w:pPr>
        <w:spacing w:before="120" w:after="120"/>
        <w:jc w:val="right"/>
        <w:rPr>
          <w:noProof/>
        </w:rPr>
      </w:pPr>
      <w:r w:rsidRPr="00A34012">
        <w:rPr>
          <w:szCs w:val="26"/>
          <w:lang w:val="fr-FR"/>
        </w:rPr>
        <w:t>Trang</w:t>
      </w:r>
      <w:r w:rsidR="00833721" w:rsidRPr="00A34012">
        <w:rPr>
          <w:lang w:val="fr-FR"/>
        </w:rPr>
        <w:fldChar w:fldCharType="begin"/>
      </w:r>
      <w:r w:rsidRPr="00A34012">
        <w:rPr>
          <w:lang w:val="fr-FR"/>
        </w:rPr>
        <w:instrText xml:space="preserve"> TOC \o "1-3" \h \z \u </w:instrText>
      </w:r>
      <w:r w:rsidR="00833721" w:rsidRPr="00A34012">
        <w:rPr>
          <w:lang w:val="fr-FR"/>
        </w:rPr>
        <w:fldChar w:fldCharType="separate"/>
      </w:r>
    </w:p>
    <w:p w:rsidR="00187240" w:rsidRDefault="00833721">
      <w:pPr>
        <w:pStyle w:val="TOC1"/>
        <w:tabs>
          <w:tab w:val="right" w:leader="dot" w:pos="8778"/>
        </w:tabs>
        <w:rPr>
          <w:rFonts w:asciiTheme="minorHAnsi" w:eastAsiaTheme="minorEastAsia" w:hAnsiTheme="minorHAnsi" w:cstheme="minorBidi"/>
          <w:noProof/>
          <w:sz w:val="22"/>
        </w:rPr>
      </w:pPr>
      <w:hyperlink w:anchor="_Toc502355572" w:history="1">
        <w:r w:rsidR="00187240" w:rsidRPr="008609DF">
          <w:rPr>
            <w:rStyle w:val="Hyperlink"/>
            <w:noProof/>
          </w:rPr>
          <w:t>MỤC LỤC</w:t>
        </w:r>
        <w:r w:rsidR="00187240">
          <w:rPr>
            <w:noProof/>
            <w:webHidden/>
          </w:rPr>
          <w:tab/>
        </w:r>
        <w:r>
          <w:rPr>
            <w:noProof/>
            <w:webHidden/>
          </w:rPr>
          <w:fldChar w:fldCharType="begin"/>
        </w:r>
        <w:r w:rsidR="00187240">
          <w:rPr>
            <w:noProof/>
            <w:webHidden/>
          </w:rPr>
          <w:instrText xml:space="preserve"> PAGEREF _Toc502355572 \h </w:instrText>
        </w:r>
        <w:r>
          <w:rPr>
            <w:noProof/>
            <w:webHidden/>
          </w:rPr>
        </w:r>
        <w:r>
          <w:rPr>
            <w:noProof/>
            <w:webHidden/>
          </w:rPr>
          <w:fldChar w:fldCharType="separate"/>
        </w:r>
        <w:r w:rsidR="00187240">
          <w:rPr>
            <w:noProof/>
            <w:webHidden/>
          </w:rPr>
          <w:t>1</w:t>
        </w:r>
        <w:r>
          <w:rPr>
            <w:noProof/>
            <w:webHidden/>
          </w:rPr>
          <w:fldChar w:fldCharType="end"/>
        </w:r>
      </w:hyperlink>
    </w:p>
    <w:p w:rsidR="00187240" w:rsidRDefault="00833721">
      <w:pPr>
        <w:pStyle w:val="TOC1"/>
        <w:tabs>
          <w:tab w:val="right" w:leader="dot" w:pos="8778"/>
        </w:tabs>
        <w:rPr>
          <w:rFonts w:asciiTheme="minorHAnsi" w:eastAsiaTheme="minorEastAsia" w:hAnsiTheme="minorHAnsi" w:cstheme="minorBidi"/>
          <w:noProof/>
          <w:sz w:val="22"/>
        </w:rPr>
      </w:pPr>
      <w:hyperlink w:anchor="_Toc502355573" w:history="1">
        <w:r w:rsidR="00187240" w:rsidRPr="008609DF">
          <w:rPr>
            <w:rStyle w:val="Hyperlink"/>
            <w:noProof/>
          </w:rPr>
          <w:t>MỞ ĐẦU</w:t>
        </w:r>
        <w:r w:rsidR="00187240">
          <w:rPr>
            <w:noProof/>
            <w:webHidden/>
          </w:rPr>
          <w:tab/>
        </w:r>
        <w:r>
          <w:rPr>
            <w:noProof/>
            <w:webHidden/>
          </w:rPr>
          <w:fldChar w:fldCharType="begin"/>
        </w:r>
        <w:r w:rsidR="00187240">
          <w:rPr>
            <w:noProof/>
            <w:webHidden/>
          </w:rPr>
          <w:instrText xml:space="preserve"> PAGEREF _Toc502355573 \h </w:instrText>
        </w:r>
        <w:r>
          <w:rPr>
            <w:noProof/>
            <w:webHidden/>
          </w:rPr>
        </w:r>
        <w:r>
          <w:rPr>
            <w:noProof/>
            <w:webHidden/>
          </w:rPr>
          <w:fldChar w:fldCharType="separate"/>
        </w:r>
        <w:r w:rsidR="00187240">
          <w:rPr>
            <w:noProof/>
            <w:webHidden/>
          </w:rPr>
          <w:t>2</w:t>
        </w:r>
        <w:r>
          <w:rPr>
            <w:noProof/>
            <w:webHidden/>
          </w:rPr>
          <w:fldChar w:fldCharType="end"/>
        </w:r>
      </w:hyperlink>
    </w:p>
    <w:p w:rsidR="00187240" w:rsidRDefault="00833721">
      <w:pPr>
        <w:pStyle w:val="TOC1"/>
        <w:tabs>
          <w:tab w:val="right" w:leader="dot" w:pos="8778"/>
        </w:tabs>
        <w:rPr>
          <w:rFonts w:asciiTheme="minorHAnsi" w:eastAsiaTheme="minorEastAsia" w:hAnsiTheme="minorHAnsi" w:cstheme="minorBidi"/>
          <w:noProof/>
          <w:sz w:val="22"/>
        </w:rPr>
      </w:pPr>
      <w:hyperlink w:anchor="_Toc502355574" w:history="1">
        <w:r w:rsidR="00187240" w:rsidRPr="008609DF">
          <w:rPr>
            <w:rStyle w:val="Hyperlink"/>
            <w:noProof/>
            <w:lang w:val="vi-VN"/>
          </w:rPr>
          <w:t xml:space="preserve">Chương 1 – </w:t>
        </w:r>
        <w:r w:rsidR="00187240" w:rsidRPr="008609DF">
          <w:rPr>
            <w:rStyle w:val="Hyperlink"/>
            <w:noProof/>
          </w:rPr>
          <w:t>PHƯƠNG PHÁP THỰC HIỆN</w:t>
        </w:r>
        <w:r w:rsidR="00187240">
          <w:rPr>
            <w:noProof/>
            <w:webHidden/>
          </w:rPr>
          <w:tab/>
        </w:r>
        <w:r>
          <w:rPr>
            <w:noProof/>
            <w:webHidden/>
          </w:rPr>
          <w:fldChar w:fldCharType="begin"/>
        </w:r>
        <w:r w:rsidR="00187240">
          <w:rPr>
            <w:noProof/>
            <w:webHidden/>
          </w:rPr>
          <w:instrText xml:space="preserve"> PAGEREF _Toc502355574 \h </w:instrText>
        </w:r>
        <w:r>
          <w:rPr>
            <w:noProof/>
            <w:webHidden/>
          </w:rPr>
        </w:r>
        <w:r>
          <w:rPr>
            <w:noProof/>
            <w:webHidden/>
          </w:rPr>
          <w:fldChar w:fldCharType="separate"/>
        </w:r>
        <w:r w:rsidR="00187240">
          <w:rPr>
            <w:noProof/>
            <w:webHidden/>
          </w:rPr>
          <w:t>3</w:t>
        </w:r>
        <w:r>
          <w:rPr>
            <w:noProof/>
            <w:webHidden/>
          </w:rPr>
          <w:fldChar w:fldCharType="end"/>
        </w:r>
      </w:hyperlink>
    </w:p>
    <w:p w:rsidR="00187240" w:rsidRDefault="00833721">
      <w:pPr>
        <w:pStyle w:val="TOC2"/>
        <w:tabs>
          <w:tab w:val="right" w:leader="dot" w:pos="8778"/>
        </w:tabs>
        <w:rPr>
          <w:rFonts w:asciiTheme="minorHAnsi" w:eastAsiaTheme="minorEastAsia" w:hAnsiTheme="minorHAnsi" w:cstheme="minorBidi"/>
          <w:noProof/>
          <w:sz w:val="22"/>
        </w:rPr>
      </w:pPr>
      <w:hyperlink w:anchor="_Toc502355575" w:history="1">
        <w:r w:rsidR="00187240" w:rsidRPr="008609DF">
          <w:rPr>
            <w:rStyle w:val="Hyperlink"/>
            <w:noProof/>
            <w:lang w:val="vi-VN"/>
          </w:rPr>
          <w:t xml:space="preserve">1.1. </w:t>
        </w:r>
        <w:r w:rsidR="00187240" w:rsidRPr="008609DF">
          <w:rPr>
            <w:rStyle w:val="Hyperlink"/>
            <w:noProof/>
          </w:rPr>
          <w:t>Thiết kế giao diện</w:t>
        </w:r>
        <w:r w:rsidR="00187240">
          <w:rPr>
            <w:noProof/>
            <w:webHidden/>
          </w:rPr>
          <w:tab/>
        </w:r>
        <w:r>
          <w:rPr>
            <w:noProof/>
            <w:webHidden/>
          </w:rPr>
          <w:fldChar w:fldCharType="begin"/>
        </w:r>
        <w:r w:rsidR="00187240">
          <w:rPr>
            <w:noProof/>
            <w:webHidden/>
          </w:rPr>
          <w:instrText xml:space="preserve"> PAGEREF _Toc502355575 \h </w:instrText>
        </w:r>
        <w:r>
          <w:rPr>
            <w:noProof/>
            <w:webHidden/>
          </w:rPr>
        </w:r>
        <w:r>
          <w:rPr>
            <w:noProof/>
            <w:webHidden/>
          </w:rPr>
          <w:fldChar w:fldCharType="separate"/>
        </w:r>
        <w:r w:rsidR="00187240">
          <w:rPr>
            <w:noProof/>
            <w:webHidden/>
          </w:rPr>
          <w:t>3</w:t>
        </w:r>
        <w:r>
          <w:rPr>
            <w:noProof/>
            <w:webHidden/>
          </w:rPr>
          <w:fldChar w:fldCharType="end"/>
        </w:r>
      </w:hyperlink>
    </w:p>
    <w:p w:rsidR="00187240" w:rsidRDefault="00833721">
      <w:pPr>
        <w:pStyle w:val="TOC2"/>
        <w:tabs>
          <w:tab w:val="right" w:leader="dot" w:pos="8778"/>
        </w:tabs>
        <w:rPr>
          <w:rFonts w:asciiTheme="minorHAnsi" w:eastAsiaTheme="minorEastAsia" w:hAnsiTheme="minorHAnsi" w:cstheme="minorBidi"/>
          <w:noProof/>
          <w:sz w:val="22"/>
        </w:rPr>
      </w:pPr>
      <w:hyperlink w:anchor="_Toc502355576" w:history="1">
        <w:r w:rsidR="00187240" w:rsidRPr="008609DF">
          <w:rPr>
            <w:rStyle w:val="Hyperlink"/>
            <w:noProof/>
            <w:lang w:val="vi-VN"/>
          </w:rPr>
          <w:t xml:space="preserve">1.2. </w:t>
        </w:r>
        <w:r w:rsidR="00187240" w:rsidRPr="008609DF">
          <w:rPr>
            <w:rStyle w:val="Hyperlink"/>
            <w:noProof/>
          </w:rPr>
          <w:t>Các thư viện bên ngoài</w:t>
        </w:r>
        <w:r w:rsidR="00187240">
          <w:rPr>
            <w:noProof/>
            <w:webHidden/>
          </w:rPr>
          <w:tab/>
        </w:r>
        <w:r>
          <w:rPr>
            <w:noProof/>
            <w:webHidden/>
          </w:rPr>
          <w:fldChar w:fldCharType="begin"/>
        </w:r>
        <w:r w:rsidR="00187240">
          <w:rPr>
            <w:noProof/>
            <w:webHidden/>
          </w:rPr>
          <w:instrText xml:space="preserve"> PAGEREF _Toc502355576 \h </w:instrText>
        </w:r>
        <w:r>
          <w:rPr>
            <w:noProof/>
            <w:webHidden/>
          </w:rPr>
        </w:r>
        <w:r>
          <w:rPr>
            <w:noProof/>
            <w:webHidden/>
          </w:rPr>
          <w:fldChar w:fldCharType="separate"/>
        </w:r>
        <w:r w:rsidR="00187240">
          <w:rPr>
            <w:noProof/>
            <w:webHidden/>
          </w:rPr>
          <w:t>3</w:t>
        </w:r>
        <w:r>
          <w:rPr>
            <w:noProof/>
            <w:webHidden/>
          </w:rPr>
          <w:fldChar w:fldCharType="end"/>
        </w:r>
      </w:hyperlink>
    </w:p>
    <w:p w:rsidR="00187240" w:rsidRDefault="00833721">
      <w:pPr>
        <w:pStyle w:val="TOC2"/>
        <w:tabs>
          <w:tab w:val="right" w:leader="dot" w:pos="8778"/>
        </w:tabs>
        <w:rPr>
          <w:rFonts w:asciiTheme="minorHAnsi" w:eastAsiaTheme="minorEastAsia" w:hAnsiTheme="minorHAnsi" w:cstheme="minorBidi"/>
          <w:noProof/>
          <w:sz w:val="22"/>
        </w:rPr>
      </w:pPr>
      <w:hyperlink w:anchor="_Toc502355577" w:history="1">
        <w:r w:rsidR="00187240" w:rsidRPr="008609DF">
          <w:rPr>
            <w:rStyle w:val="Hyperlink"/>
            <w:noProof/>
            <w:lang w:val="vi-VN" w:eastAsia="vi-VN"/>
          </w:rPr>
          <w:t xml:space="preserve">1.3. </w:t>
        </w:r>
        <w:r w:rsidR="00187240" w:rsidRPr="008609DF">
          <w:rPr>
            <w:rStyle w:val="Hyperlink"/>
            <w:noProof/>
            <w:lang w:eastAsia="vi-VN"/>
          </w:rPr>
          <w:t>Các bước thực hiện</w:t>
        </w:r>
        <w:r w:rsidR="00187240">
          <w:rPr>
            <w:noProof/>
            <w:webHidden/>
          </w:rPr>
          <w:tab/>
        </w:r>
        <w:r>
          <w:rPr>
            <w:noProof/>
            <w:webHidden/>
          </w:rPr>
          <w:fldChar w:fldCharType="begin"/>
        </w:r>
        <w:r w:rsidR="00187240">
          <w:rPr>
            <w:noProof/>
            <w:webHidden/>
          </w:rPr>
          <w:instrText xml:space="preserve"> PAGEREF _Toc502355577 \h </w:instrText>
        </w:r>
        <w:r>
          <w:rPr>
            <w:noProof/>
            <w:webHidden/>
          </w:rPr>
        </w:r>
        <w:r>
          <w:rPr>
            <w:noProof/>
            <w:webHidden/>
          </w:rPr>
          <w:fldChar w:fldCharType="separate"/>
        </w:r>
        <w:r w:rsidR="00187240">
          <w:rPr>
            <w:noProof/>
            <w:webHidden/>
          </w:rPr>
          <w:t>3</w:t>
        </w:r>
        <w:r>
          <w:rPr>
            <w:noProof/>
            <w:webHidden/>
          </w:rPr>
          <w:fldChar w:fldCharType="end"/>
        </w:r>
      </w:hyperlink>
    </w:p>
    <w:p w:rsidR="00187240" w:rsidRDefault="00833721">
      <w:pPr>
        <w:pStyle w:val="TOC1"/>
        <w:tabs>
          <w:tab w:val="right" w:leader="dot" w:pos="8778"/>
        </w:tabs>
        <w:rPr>
          <w:rFonts w:asciiTheme="minorHAnsi" w:eastAsiaTheme="minorEastAsia" w:hAnsiTheme="minorHAnsi" w:cstheme="minorBidi"/>
          <w:noProof/>
          <w:sz w:val="22"/>
        </w:rPr>
      </w:pPr>
      <w:hyperlink w:anchor="_Toc502355578" w:history="1">
        <w:r w:rsidR="00187240" w:rsidRPr="008609DF">
          <w:rPr>
            <w:rStyle w:val="Hyperlink"/>
            <w:noProof/>
            <w:lang w:val="vi-VN" w:eastAsia="vi-VN"/>
          </w:rPr>
          <w:t xml:space="preserve">Chương 2 </w:t>
        </w:r>
        <w:r w:rsidR="00187240" w:rsidRPr="008609DF">
          <w:rPr>
            <w:rStyle w:val="Hyperlink"/>
            <w:noProof/>
            <w:lang w:val="vi-VN"/>
          </w:rPr>
          <w:t>–</w:t>
        </w:r>
        <w:r w:rsidR="00187240" w:rsidRPr="008609DF">
          <w:rPr>
            <w:rStyle w:val="Hyperlink"/>
            <w:noProof/>
            <w:lang w:val="vi-VN" w:eastAsia="vi-VN"/>
          </w:rPr>
          <w:t xml:space="preserve"> </w:t>
        </w:r>
        <w:r w:rsidR="00187240" w:rsidRPr="008609DF">
          <w:rPr>
            <w:rStyle w:val="Hyperlink"/>
            <w:noProof/>
            <w:lang w:eastAsia="vi-VN"/>
          </w:rPr>
          <w:t>CÁC KỸ THUẬT SỬ DỤNG</w:t>
        </w:r>
        <w:r w:rsidR="00187240">
          <w:rPr>
            <w:noProof/>
            <w:webHidden/>
          </w:rPr>
          <w:tab/>
        </w:r>
        <w:r>
          <w:rPr>
            <w:noProof/>
            <w:webHidden/>
          </w:rPr>
          <w:fldChar w:fldCharType="begin"/>
        </w:r>
        <w:r w:rsidR="00187240">
          <w:rPr>
            <w:noProof/>
            <w:webHidden/>
          </w:rPr>
          <w:instrText xml:space="preserve"> PAGEREF _Toc502355578 \h </w:instrText>
        </w:r>
        <w:r>
          <w:rPr>
            <w:noProof/>
            <w:webHidden/>
          </w:rPr>
        </w:r>
        <w:r>
          <w:rPr>
            <w:noProof/>
            <w:webHidden/>
          </w:rPr>
          <w:fldChar w:fldCharType="separate"/>
        </w:r>
        <w:r w:rsidR="00187240">
          <w:rPr>
            <w:noProof/>
            <w:webHidden/>
          </w:rPr>
          <w:t>5</w:t>
        </w:r>
        <w:r>
          <w:rPr>
            <w:noProof/>
            <w:webHidden/>
          </w:rPr>
          <w:fldChar w:fldCharType="end"/>
        </w:r>
      </w:hyperlink>
    </w:p>
    <w:p w:rsidR="00187240" w:rsidRDefault="00833721">
      <w:pPr>
        <w:pStyle w:val="TOC1"/>
        <w:tabs>
          <w:tab w:val="right" w:leader="dot" w:pos="8778"/>
        </w:tabs>
        <w:rPr>
          <w:rFonts w:asciiTheme="minorHAnsi" w:eastAsiaTheme="minorEastAsia" w:hAnsiTheme="minorHAnsi" w:cstheme="minorBidi"/>
          <w:noProof/>
          <w:sz w:val="22"/>
        </w:rPr>
      </w:pPr>
      <w:hyperlink w:anchor="_Toc502355579" w:history="1">
        <w:r w:rsidR="00187240" w:rsidRPr="008609DF">
          <w:rPr>
            <w:rStyle w:val="Hyperlink"/>
            <w:noProof/>
            <w:lang w:val="vi-VN"/>
          </w:rPr>
          <w:t xml:space="preserve">Chương 3 – </w:t>
        </w:r>
        <w:r w:rsidR="00187240" w:rsidRPr="008609DF">
          <w:rPr>
            <w:rStyle w:val="Hyperlink"/>
            <w:noProof/>
          </w:rPr>
          <w:t>THIẾT KẾ CHƯƠNG TRÌNH VÀ HỆ THỐNG ĐÁNH GIÁ</w:t>
        </w:r>
        <w:r w:rsidR="00187240">
          <w:rPr>
            <w:noProof/>
            <w:webHidden/>
          </w:rPr>
          <w:tab/>
        </w:r>
        <w:r>
          <w:rPr>
            <w:noProof/>
            <w:webHidden/>
          </w:rPr>
          <w:fldChar w:fldCharType="begin"/>
        </w:r>
        <w:r w:rsidR="00187240">
          <w:rPr>
            <w:noProof/>
            <w:webHidden/>
          </w:rPr>
          <w:instrText xml:space="preserve"> PAGEREF _Toc502355579 \h </w:instrText>
        </w:r>
        <w:r>
          <w:rPr>
            <w:noProof/>
            <w:webHidden/>
          </w:rPr>
        </w:r>
        <w:r>
          <w:rPr>
            <w:noProof/>
            <w:webHidden/>
          </w:rPr>
          <w:fldChar w:fldCharType="separate"/>
        </w:r>
        <w:r w:rsidR="00187240">
          <w:rPr>
            <w:noProof/>
            <w:webHidden/>
          </w:rPr>
          <w:t>6</w:t>
        </w:r>
        <w:r>
          <w:rPr>
            <w:noProof/>
            <w:webHidden/>
          </w:rPr>
          <w:fldChar w:fldCharType="end"/>
        </w:r>
      </w:hyperlink>
    </w:p>
    <w:p w:rsidR="00187240" w:rsidRDefault="00833721">
      <w:pPr>
        <w:pStyle w:val="TOC2"/>
        <w:tabs>
          <w:tab w:val="right" w:leader="dot" w:pos="8778"/>
        </w:tabs>
        <w:rPr>
          <w:rFonts w:asciiTheme="minorHAnsi" w:eastAsiaTheme="minorEastAsia" w:hAnsiTheme="minorHAnsi" w:cstheme="minorBidi"/>
          <w:noProof/>
          <w:sz w:val="22"/>
        </w:rPr>
      </w:pPr>
      <w:hyperlink w:anchor="_Toc502355580" w:history="1">
        <w:r w:rsidR="00187240" w:rsidRPr="008609DF">
          <w:rPr>
            <w:rStyle w:val="Hyperlink"/>
            <w:noProof/>
            <w:lang w:val="vi-VN"/>
          </w:rPr>
          <w:t xml:space="preserve">3.1. </w:t>
        </w:r>
        <w:r w:rsidR="00187240" w:rsidRPr="008609DF">
          <w:rPr>
            <w:rStyle w:val="Hyperlink"/>
            <w:noProof/>
          </w:rPr>
          <w:t>Các bước chạy chương trình</w:t>
        </w:r>
        <w:r w:rsidR="00187240">
          <w:rPr>
            <w:noProof/>
            <w:webHidden/>
          </w:rPr>
          <w:tab/>
        </w:r>
        <w:r>
          <w:rPr>
            <w:noProof/>
            <w:webHidden/>
          </w:rPr>
          <w:fldChar w:fldCharType="begin"/>
        </w:r>
        <w:r w:rsidR="00187240">
          <w:rPr>
            <w:noProof/>
            <w:webHidden/>
          </w:rPr>
          <w:instrText xml:space="preserve"> PAGEREF _Toc502355580 \h </w:instrText>
        </w:r>
        <w:r>
          <w:rPr>
            <w:noProof/>
            <w:webHidden/>
          </w:rPr>
        </w:r>
        <w:r>
          <w:rPr>
            <w:noProof/>
            <w:webHidden/>
          </w:rPr>
          <w:fldChar w:fldCharType="separate"/>
        </w:r>
        <w:r w:rsidR="00187240">
          <w:rPr>
            <w:noProof/>
            <w:webHidden/>
          </w:rPr>
          <w:t>6</w:t>
        </w:r>
        <w:r>
          <w:rPr>
            <w:noProof/>
            <w:webHidden/>
          </w:rPr>
          <w:fldChar w:fldCharType="end"/>
        </w:r>
      </w:hyperlink>
    </w:p>
    <w:p w:rsidR="00187240" w:rsidRDefault="00833721">
      <w:pPr>
        <w:pStyle w:val="TOC2"/>
        <w:tabs>
          <w:tab w:val="right" w:leader="dot" w:pos="8778"/>
        </w:tabs>
        <w:rPr>
          <w:rFonts w:asciiTheme="minorHAnsi" w:eastAsiaTheme="minorEastAsia" w:hAnsiTheme="minorHAnsi" w:cstheme="minorBidi"/>
          <w:noProof/>
          <w:sz w:val="22"/>
        </w:rPr>
      </w:pPr>
      <w:hyperlink w:anchor="_Toc502355581" w:history="1">
        <w:r w:rsidR="00187240" w:rsidRPr="008609DF">
          <w:rPr>
            <w:rStyle w:val="Hyperlink"/>
            <w:noProof/>
            <w:lang w:val="vi-VN"/>
          </w:rPr>
          <w:t xml:space="preserve">3.2. </w:t>
        </w:r>
        <w:r w:rsidR="00187240" w:rsidRPr="008609DF">
          <w:rPr>
            <w:rStyle w:val="Hyperlink"/>
            <w:noProof/>
          </w:rPr>
          <w:t>Giao diện chính của chương trình</w:t>
        </w:r>
        <w:r w:rsidR="00187240">
          <w:rPr>
            <w:noProof/>
            <w:webHidden/>
          </w:rPr>
          <w:tab/>
        </w:r>
        <w:r>
          <w:rPr>
            <w:noProof/>
            <w:webHidden/>
          </w:rPr>
          <w:fldChar w:fldCharType="begin"/>
        </w:r>
        <w:r w:rsidR="00187240">
          <w:rPr>
            <w:noProof/>
            <w:webHidden/>
          </w:rPr>
          <w:instrText xml:space="preserve"> PAGEREF _Toc502355581 \h </w:instrText>
        </w:r>
        <w:r>
          <w:rPr>
            <w:noProof/>
            <w:webHidden/>
          </w:rPr>
        </w:r>
        <w:r>
          <w:rPr>
            <w:noProof/>
            <w:webHidden/>
          </w:rPr>
          <w:fldChar w:fldCharType="separate"/>
        </w:r>
        <w:r w:rsidR="00187240">
          <w:rPr>
            <w:noProof/>
            <w:webHidden/>
          </w:rPr>
          <w:t>7</w:t>
        </w:r>
        <w:r>
          <w:rPr>
            <w:noProof/>
            <w:webHidden/>
          </w:rPr>
          <w:fldChar w:fldCharType="end"/>
        </w:r>
      </w:hyperlink>
    </w:p>
    <w:p w:rsidR="00187240" w:rsidRDefault="00833721">
      <w:pPr>
        <w:pStyle w:val="TOC2"/>
        <w:tabs>
          <w:tab w:val="right" w:leader="dot" w:pos="8778"/>
        </w:tabs>
        <w:rPr>
          <w:rFonts w:asciiTheme="minorHAnsi" w:eastAsiaTheme="minorEastAsia" w:hAnsiTheme="minorHAnsi" w:cstheme="minorBidi"/>
          <w:noProof/>
          <w:sz w:val="22"/>
        </w:rPr>
      </w:pPr>
      <w:hyperlink w:anchor="_Toc502355582" w:history="1">
        <w:r w:rsidR="00187240" w:rsidRPr="008609DF">
          <w:rPr>
            <w:rStyle w:val="Hyperlink"/>
            <w:noProof/>
            <w:lang w:val="vi-VN"/>
          </w:rPr>
          <w:t xml:space="preserve">3.3. </w:t>
        </w:r>
        <w:r w:rsidR="00187240" w:rsidRPr="008609DF">
          <w:rPr>
            <w:rStyle w:val="Hyperlink"/>
            <w:noProof/>
          </w:rPr>
          <w:t>Đánh giá hệ thống</w:t>
        </w:r>
        <w:r w:rsidR="00187240">
          <w:rPr>
            <w:noProof/>
            <w:webHidden/>
          </w:rPr>
          <w:tab/>
        </w:r>
        <w:r>
          <w:rPr>
            <w:noProof/>
            <w:webHidden/>
          </w:rPr>
          <w:fldChar w:fldCharType="begin"/>
        </w:r>
        <w:r w:rsidR="00187240">
          <w:rPr>
            <w:noProof/>
            <w:webHidden/>
          </w:rPr>
          <w:instrText xml:space="preserve"> PAGEREF _Toc502355582 \h </w:instrText>
        </w:r>
        <w:r>
          <w:rPr>
            <w:noProof/>
            <w:webHidden/>
          </w:rPr>
        </w:r>
        <w:r>
          <w:rPr>
            <w:noProof/>
            <w:webHidden/>
          </w:rPr>
          <w:fldChar w:fldCharType="separate"/>
        </w:r>
        <w:r w:rsidR="00187240">
          <w:rPr>
            <w:noProof/>
            <w:webHidden/>
          </w:rPr>
          <w:t>7</w:t>
        </w:r>
        <w:r>
          <w:rPr>
            <w:noProof/>
            <w:webHidden/>
          </w:rPr>
          <w:fldChar w:fldCharType="end"/>
        </w:r>
      </w:hyperlink>
    </w:p>
    <w:p w:rsidR="00187240" w:rsidRDefault="00833721">
      <w:pPr>
        <w:pStyle w:val="TOC1"/>
        <w:tabs>
          <w:tab w:val="right" w:leader="dot" w:pos="8778"/>
        </w:tabs>
        <w:rPr>
          <w:rFonts w:asciiTheme="minorHAnsi" w:eastAsiaTheme="minorEastAsia" w:hAnsiTheme="minorHAnsi" w:cstheme="minorBidi"/>
          <w:noProof/>
          <w:sz w:val="22"/>
        </w:rPr>
      </w:pPr>
      <w:hyperlink w:anchor="_Toc502355583" w:history="1">
        <w:r w:rsidR="00187240" w:rsidRPr="008609DF">
          <w:rPr>
            <w:rStyle w:val="Hyperlink"/>
            <w:noProof/>
            <w:lang w:val="vi-VN"/>
          </w:rPr>
          <w:t xml:space="preserve">Chương 4 – </w:t>
        </w:r>
        <w:r w:rsidR="00187240" w:rsidRPr="008609DF">
          <w:rPr>
            <w:rStyle w:val="Hyperlink"/>
            <w:noProof/>
          </w:rPr>
          <w:t>TÀI LIỆU THAM KHẢO</w:t>
        </w:r>
        <w:r w:rsidR="00187240">
          <w:rPr>
            <w:noProof/>
            <w:webHidden/>
          </w:rPr>
          <w:tab/>
        </w:r>
        <w:r>
          <w:rPr>
            <w:noProof/>
            <w:webHidden/>
          </w:rPr>
          <w:fldChar w:fldCharType="begin"/>
        </w:r>
        <w:r w:rsidR="00187240">
          <w:rPr>
            <w:noProof/>
            <w:webHidden/>
          </w:rPr>
          <w:instrText xml:space="preserve"> PAGEREF _Toc502355583 \h </w:instrText>
        </w:r>
        <w:r>
          <w:rPr>
            <w:noProof/>
            <w:webHidden/>
          </w:rPr>
        </w:r>
        <w:r>
          <w:rPr>
            <w:noProof/>
            <w:webHidden/>
          </w:rPr>
          <w:fldChar w:fldCharType="separate"/>
        </w:r>
        <w:r w:rsidR="00187240">
          <w:rPr>
            <w:noProof/>
            <w:webHidden/>
          </w:rPr>
          <w:t>10</w:t>
        </w:r>
        <w:r>
          <w:rPr>
            <w:noProof/>
            <w:webHidden/>
          </w:rPr>
          <w:fldChar w:fldCharType="end"/>
        </w:r>
      </w:hyperlink>
    </w:p>
    <w:p w:rsidR="00C052C1" w:rsidRPr="00A34012" w:rsidRDefault="00833721" w:rsidP="00A34012">
      <w:pPr>
        <w:jc w:val="both"/>
      </w:pPr>
      <w:r w:rsidRPr="00A34012">
        <w:rPr>
          <w:lang w:val="fr-FR"/>
        </w:rPr>
        <w:fldChar w:fldCharType="end"/>
      </w:r>
      <w:bookmarkEnd w:id="1"/>
    </w:p>
    <w:p w:rsidR="00C052C1" w:rsidRPr="00A34012" w:rsidRDefault="00C052C1" w:rsidP="00A34012">
      <w:pPr>
        <w:pStyle w:val="Heading1"/>
        <w:jc w:val="both"/>
      </w:pPr>
      <w:r w:rsidRPr="00A34012">
        <w:br w:type="page"/>
      </w:r>
      <w:bookmarkStart w:id="2" w:name="_Toc383591984"/>
    </w:p>
    <w:p w:rsidR="00C052C1" w:rsidRPr="00A34012" w:rsidRDefault="00C052C1" w:rsidP="00A34012">
      <w:pPr>
        <w:pStyle w:val="Heading1"/>
        <w:jc w:val="both"/>
      </w:pPr>
      <w:bookmarkStart w:id="3" w:name="_Toc502355573"/>
      <w:bookmarkEnd w:id="2"/>
      <w:r w:rsidRPr="00A34012">
        <w:t>MỞ ĐẦU</w:t>
      </w:r>
      <w:bookmarkEnd w:id="3"/>
    </w:p>
    <w:p w:rsidR="00C052C1" w:rsidRDefault="00C052C1" w:rsidP="000273B3">
      <w:pPr>
        <w:jc w:val="both"/>
        <w:rPr>
          <w:lang w:eastAsia="vi-VN"/>
        </w:rPr>
      </w:pPr>
      <w:r w:rsidRPr="003B1A5A">
        <w:rPr>
          <w:lang w:val="vi-VN" w:eastAsia="vi-VN"/>
        </w:rPr>
        <w:t xml:space="preserve">Ngày nay nhu cầu về </w:t>
      </w:r>
      <w:r w:rsidR="00F174C8">
        <w:rPr>
          <w:lang w:eastAsia="vi-VN"/>
        </w:rPr>
        <w:t xml:space="preserve">tìm kiếm thông tin </w:t>
      </w:r>
      <w:r w:rsidR="00CA67C2">
        <w:rPr>
          <w:lang w:eastAsia="vi-VN"/>
        </w:rPr>
        <w:t>về một đối tượng cụ thể là rất nhiều</w:t>
      </w:r>
      <w:r w:rsidRPr="00A34012">
        <w:rPr>
          <w:lang w:val="vi-VN" w:eastAsia="vi-VN"/>
        </w:rPr>
        <w:t>.</w:t>
      </w:r>
      <w:r w:rsidR="00B5220B">
        <w:rPr>
          <w:lang w:eastAsia="vi-VN"/>
        </w:rPr>
        <w:t xml:space="preserve"> Chúng ta có thể dùng</w:t>
      </w:r>
      <w:r w:rsidR="001A6A8B">
        <w:rPr>
          <w:lang w:eastAsia="vi-VN"/>
        </w:rPr>
        <w:t xml:space="preserve"> "</w:t>
      </w:r>
      <w:r w:rsidR="001A6A8B" w:rsidRPr="001A6A8B">
        <w:rPr>
          <w:b/>
          <w:lang w:eastAsia="vi-VN"/>
        </w:rPr>
        <w:t>text</w:t>
      </w:r>
      <w:r w:rsidR="001A6A8B">
        <w:rPr>
          <w:lang w:eastAsia="vi-VN"/>
        </w:rPr>
        <w:t xml:space="preserve">" để mô tả nội dung tìm kiếm, nhưng kết quả đạt được </w:t>
      </w:r>
      <w:r w:rsidR="00C70769">
        <w:rPr>
          <w:lang w:eastAsia="vi-VN"/>
        </w:rPr>
        <w:t>cho đ</w:t>
      </w:r>
      <w:r w:rsidR="00C70769" w:rsidRPr="00C70769">
        <w:rPr>
          <w:lang w:eastAsia="vi-VN"/>
        </w:rPr>
        <w:t>ộ</w:t>
      </w:r>
      <w:r w:rsidR="001A6A8B">
        <w:rPr>
          <w:lang w:eastAsia="vi-VN"/>
        </w:rPr>
        <w:t xml:space="preserve"> chính xác </w:t>
      </w:r>
      <w:r w:rsidR="00C70769">
        <w:rPr>
          <w:lang w:eastAsia="vi-VN"/>
        </w:rPr>
        <w:t>kh</w:t>
      </w:r>
      <w:r w:rsidR="00C70769" w:rsidRPr="00C70769">
        <w:rPr>
          <w:lang w:eastAsia="vi-VN"/>
        </w:rPr>
        <w:t>ông</w:t>
      </w:r>
      <w:r w:rsidR="00C70769">
        <w:rPr>
          <w:lang w:eastAsia="vi-VN"/>
        </w:rPr>
        <w:t xml:space="preserve"> cao</w:t>
      </w:r>
      <w:r w:rsidR="001A6A8B">
        <w:rPr>
          <w:lang w:eastAsia="vi-VN"/>
        </w:rPr>
        <w:t xml:space="preserve">. </w:t>
      </w:r>
      <w:r w:rsidR="009E58D2">
        <w:rPr>
          <w:lang w:eastAsia="vi-VN"/>
        </w:rPr>
        <w:t>Do đó việc tìm kiếm bằng "</w:t>
      </w:r>
      <w:r w:rsidR="009E58D2" w:rsidRPr="009E58D2">
        <w:rPr>
          <w:b/>
          <w:lang w:eastAsia="vi-VN"/>
        </w:rPr>
        <w:t>hình ảnh</w:t>
      </w:r>
      <w:r w:rsidR="009E58D2">
        <w:rPr>
          <w:lang w:eastAsia="vi-VN"/>
        </w:rPr>
        <w:t>" trực tiếp sẽ giúp cho kết quả</w:t>
      </w:r>
      <w:r w:rsidR="00E24073">
        <w:rPr>
          <w:lang w:eastAsia="vi-VN"/>
        </w:rPr>
        <w:t xml:space="preserve"> chính xác hơn</w:t>
      </w:r>
      <w:r w:rsidR="009E58D2">
        <w:rPr>
          <w:lang w:eastAsia="vi-VN"/>
        </w:rPr>
        <w:t>.</w:t>
      </w:r>
      <w:r w:rsidR="00F0758A">
        <w:rPr>
          <w:lang w:eastAsia="vi-VN"/>
        </w:rPr>
        <w:t xml:space="preserve"> </w:t>
      </w:r>
    </w:p>
    <w:p w:rsidR="009E58D2" w:rsidRPr="00B5220B" w:rsidRDefault="009E58D2" w:rsidP="000273B3">
      <w:pPr>
        <w:jc w:val="both"/>
        <w:rPr>
          <w:lang w:eastAsia="vi-VN"/>
        </w:rPr>
      </w:pPr>
      <w:r>
        <w:rPr>
          <w:lang w:eastAsia="vi-VN"/>
        </w:rPr>
        <w:t>Trong bài báo cáo này, em xin trình bày một ứng dụng</w:t>
      </w:r>
      <w:r w:rsidR="006E08C5">
        <w:rPr>
          <w:lang w:eastAsia="vi-VN"/>
        </w:rPr>
        <w:t xml:space="preserve"> được xây dựng để tìm kiếm một hình ảnh cụ thể.</w:t>
      </w:r>
      <w:r w:rsidR="004145B8">
        <w:rPr>
          <w:lang w:eastAsia="vi-VN"/>
        </w:rPr>
        <w:t xml:space="preserve"> Qua đây em xin cám</w:t>
      </w:r>
      <w:r w:rsidR="00EC4CBF">
        <w:rPr>
          <w:lang w:eastAsia="vi-VN"/>
        </w:rPr>
        <w:t xml:space="preserve"> TS. L</w:t>
      </w:r>
      <w:r w:rsidR="00EC4CBF" w:rsidRPr="00EC4CBF">
        <w:rPr>
          <w:lang w:eastAsia="vi-VN"/>
        </w:rPr>
        <w:t>ê</w:t>
      </w:r>
      <w:r w:rsidR="00EC4CBF">
        <w:rPr>
          <w:lang w:eastAsia="vi-VN"/>
        </w:rPr>
        <w:t xml:space="preserve"> </w:t>
      </w:r>
      <w:r w:rsidR="00EC4CBF" w:rsidRPr="00EC4CBF">
        <w:rPr>
          <w:lang w:eastAsia="vi-VN"/>
        </w:rPr>
        <w:t>Đình</w:t>
      </w:r>
      <w:r w:rsidR="00EC4CBF">
        <w:rPr>
          <w:lang w:eastAsia="vi-VN"/>
        </w:rPr>
        <w:t xml:space="preserve"> Duy đ</w:t>
      </w:r>
      <w:r w:rsidR="00EC4CBF" w:rsidRPr="00EC4CBF">
        <w:rPr>
          <w:lang w:eastAsia="vi-VN"/>
        </w:rPr>
        <w:t>ã</w:t>
      </w:r>
      <w:r w:rsidR="00EC4CBF">
        <w:rPr>
          <w:lang w:eastAsia="vi-VN"/>
        </w:rPr>
        <w:t xml:space="preserve"> cung c</w:t>
      </w:r>
      <w:r w:rsidR="00EC4CBF" w:rsidRPr="00EC4CBF">
        <w:rPr>
          <w:lang w:eastAsia="vi-VN"/>
        </w:rPr>
        <w:t>ấp</w:t>
      </w:r>
      <w:r w:rsidR="00EC4CBF">
        <w:rPr>
          <w:lang w:eastAsia="vi-VN"/>
        </w:rPr>
        <w:t xml:space="preserve"> nh</w:t>
      </w:r>
      <w:r w:rsidR="00EC4CBF" w:rsidRPr="00EC4CBF">
        <w:rPr>
          <w:lang w:eastAsia="vi-VN"/>
        </w:rPr>
        <w:t>ững</w:t>
      </w:r>
      <w:r w:rsidR="00EC4CBF">
        <w:rPr>
          <w:lang w:eastAsia="vi-VN"/>
        </w:rPr>
        <w:t xml:space="preserve"> ki</w:t>
      </w:r>
      <w:r w:rsidR="00EC4CBF" w:rsidRPr="00EC4CBF">
        <w:rPr>
          <w:lang w:eastAsia="vi-VN"/>
        </w:rPr>
        <w:t>ến</w:t>
      </w:r>
      <w:r w:rsidR="00EC4CBF">
        <w:rPr>
          <w:lang w:eastAsia="vi-VN"/>
        </w:rPr>
        <w:t xml:space="preserve"> th</w:t>
      </w:r>
      <w:r w:rsidR="00EC4CBF" w:rsidRPr="00EC4CBF">
        <w:rPr>
          <w:lang w:eastAsia="vi-VN"/>
        </w:rPr>
        <w:t>ức</w:t>
      </w:r>
      <w:r w:rsidR="00EC4CBF">
        <w:rPr>
          <w:lang w:eastAsia="vi-VN"/>
        </w:rPr>
        <w:t xml:space="preserve"> qu</w:t>
      </w:r>
      <w:r w:rsidR="00EC4CBF" w:rsidRPr="00EC4CBF">
        <w:rPr>
          <w:lang w:eastAsia="vi-VN"/>
        </w:rPr>
        <w:t>ý</w:t>
      </w:r>
      <w:r w:rsidR="00EC4CBF">
        <w:rPr>
          <w:lang w:eastAsia="vi-VN"/>
        </w:rPr>
        <w:t xml:space="preserve"> b</w:t>
      </w:r>
      <w:r w:rsidR="00EC4CBF" w:rsidRPr="00EC4CBF">
        <w:rPr>
          <w:lang w:eastAsia="vi-VN"/>
        </w:rPr>
        <w:t>áu</w:t>
      </w:r>
      <w:r w:rsidR="00D8149E">
        <w:rPr>
          <w:lang w:eastAsia="vi-VN"/>
        </w:rPr>
        <w:t xml:space="preserve"> gi</w:t>
      </w:r>
      <w:r w:rsidR="00D8149E" w:rsidRPr="00D8149E">
        <w:rPr>
          <w:lang w:eastAsia="vi-VN"/>
        </w:rPr>
        <w:t>úp</w:t>
      </w:r>
      <w:r w:rsidR="00D8149E">
        <w:rPr>
          <w:lang w:eastAsia="vi-VN"/>
        </w:rPr>
        <w:t xml:space="preserve"> em ho</w:t>
      </w:r>
      <w:r w:rsidR="00D8149E" w:rsidRPr="00D8149E">
        <w:rPr>
          <w:lang w:eastAsia="vi-VN"/>
        </w:rPr>
        <w:t>àn</w:t>
      </w:r>
      <w:r w:rsidR="00D8149E">
        <w:rPr>
          <w:lang w:eastAsia="vi-VN"/>
        </w:rPr>
        <w:t xml:space="preserve"> th</w:t>
      </w:r>
      <w:r w:rsidR="00D8149E" w:rsidRPr="00D8149E">
        <w:rPr>
          <w:lang w:eastAsia="vi-VN"/>
        </w:rPr>
        <w:t>àn</w:t>
      </w:r>
      <w:r w:rsidR="00D8149E">
        <w:rPr>
          <w:lang w:eastAsia="vi-VN"/>
        </w:rPr>
        <w:t>h t</w:t>
      </w:r>
      <w:r w:rsidR="00D8149E" w:rsidRPr="00D8149E">
        <w:rPr>
          <w:lang w:eastAsia="vi-VN"/>
        </w:rPr>
        <w:t>ố</w:t>
      </w:r>
      <w:r w:rsidR="00D8149E">
        <w:rPr>
          <w:lang w:eastAsia="vi-VN"/>
        </w:rPr>
        <w:t>t b</w:t>
      </w:r>
      <w:r w:rsidR="00D8149E" w:rsidRPr="00D8149E">
        <w:rPr>
          <w:lang w:eastAsia="vi-VN"/>
        </w:rPr>
        <w:t>ài</w:t>
      </w:r>
      <w:r w:rsidR="00D8149E">
        <w:rPr>
          <w:lang w:eastAsia="vi-VN"/>
        </w:rPr>
        <w:t xml:space="preserve"> b</w:t>
      </w:r>
      <w:r w:rsidR="00D8149E" w:rsidRPr="00D8149E">
        <w:rPr>
          <w:lang w:eastAsia="vi-VN"/>
        </w:rPr>
        <w:t>áo</w:t>
      </w:r>
      <w:r w:rsidR="00D8149E">
        <w:rPr>
          <w:lang w:eastAsia="vi-VN"/>
        </w:rPr>
        <w:t xml:space="preserve"> c</w:t>
      </w:r>
      <w:r w:rsidR="00D8149E" w:rsidRPr="00D8149E">
        <w:rPr>
          <w:lang w:eastAsia="vi-VN"/>
        </w:rPr>
        <w:t>áo</w:t>
      </w:r>
      <w:r w:rsidR="00D8149E">
        <w:rPr>
          <w:lang w:eastAsia="vi-VN"/>
        </w:rPr>
        <w:t xml:space="preserve"> n</w:t>
      </w:r>
      <w:r w:rsidR="00D8149E" w:rsidRPr="00D8149E">
        <w:rPr>
          <w:lang w:eastAsia="vi-VN"/>
        </w:rPr>
        <w:t>ày</w:t>
      </w:r>
      <w:r w:rsidR="00D8149E">
        <w:rPr>
          <w:lang w:eastAsia="vi-VN"/>
        </w:rPr>
        <w:t>.</w:t>
      </w:r>
    </w:p>
    <w:p w:rsidR="00C052C1" w:rsidRPr="00A34012" w:rsidRDefault="00C052C1" w:rsidP="00A34012">
      <w:pPr>
        <w:jc w:val="both"/>
        <w:rPr>
          <w:lang w:val="vi-VN"/>
        </w:rPr>
      </w:pPr>
    </w:p>
    <w:p w:rsidR="00C052C1" w:rsidRPr="001418D5" w:rsidRDefault="00C052C1" w:rsidP="00A34012">
      <w:pPr>
        <w:pStyle w:val="Heading1"/>
        <w:jc w:val="both"/>
      </w:pPr>
      <w:r w:rsidRPr="00A34012">
        <w:rPr>
          <w:lang w:val="vi-VN"/>
        </w:rPr>
        <w:br w:type="page"/>
      </w:r>
      <w:bookmarkStart w:id="4" w:name="_Toc502355574"/>
      <w:r w:rsidRPr="00A34012">
        <w:rPr>
          <w:lang w:val="vi-VN"/>
        </w:rPr>
        <w:lastRenderedPageBreak/>
        <w:t xml:space="preserve">Chương 1 – </w:t>
      </w:r>
      <w:r w:rsidR="001418D5">
        <w:t>PH</w:t>
      </w:r>
      <w:r w:rsidR="001418D5" w:rsidRPr="001418D5">
        <w:t>ƯƠNG</w:t>
      </w:r>
      <w:r w:rsidR="001418D5">
        <w:t xml:space="preserve"> PH</w:t>
      </w:r>
      <w:r w:rsidR="001418D5" w:rsidRPr="001418D5">
        <w:t>ÁP</w:t>
      </w:r>
      <w:r w:rsidR="001418D5">
        <w:t xml:space="preserve"> TH</w:t>
      </w:r>
      <w:r w:rsidR="001418D5" w:rsidRPr="001418D5">
        <w:t>ỰC</w:t>
      </w:r>
      <w:r w:rsidR="001418D5">
        <w:t xml:space="preserve"> HI</w:t>
      </w:r>
      <w:r w:rsidR="001418D5" w:rsidRPr="001418D5">
        <w:t>ỆN</w:t>
      </w:r>
      <w:bookmarkEnd w:id="4"/>
    </w:p>
    <w:p w:rsidR="00C052C1" w:rsidRPr="006F586E" w:rsidRDefault="00C052C1" w:rsidP="00A34012">
      <w:pPr>
        <w:pStyle w:val="Heading2"/>
        <w:jc w:val="both"/>
      </w:pPr>
      <w:bookmarkStart w:id="5" w:name="_Toc502355575"/>
      <w:r w:rsidRPr="00A34012">
        <w:rPr>
          <w:lang w:val="vi-VN"/>
        </w:rPr>
        <w:t xml:space="preserve">1.1. </w:t>
      </w:r>
      <w:r w:rsidR="006F586E">
        <w:t>Thi</w:t>
      </w:r>
      <w:r w:rsidR="006F586E" w:rsidRPr="006F586E">
        <w:t>ết</w:t>
      </w:r>
      <w:r w:rsidR="00701BB5">
        <w:t xml:space="preserve"> k</w:t>
      </w:r>
      <w:r w:rsidR="00701BB5" w:rsidRPr="00701BB5">
        <w:t>ế</w:t>
      </w:r>
      <w:r w:rsidR="00701BB5">
        <w:t xml:space="preserve"> giao di</w:t>
      </w:r>
      <w:r w:rsidR="00701BB5" w:rsidRPr="00701BB5">
        <w:t>ện</w:t>
      </w:r>
      <w:bookmarkEnd w:id="5"/>
    </w:p>
    <w:p w:rsidR="00C052C1" w:rsidRPr="00A34012" w:rsidRDefault="004346D3" w:rsidP="00A34012">
      <w:pPr>
        <w:ind w:firstLine="360"/>
        <w:jc w:val="both"/>
        <w:rPr>
          <w:lang w:val="vi-VN"/>
        </w:rPr>
      </w:pPr>
      <w:bookmarkStart w:id="6" w:name="OLE_LINK55"/>
      <w:bookmarkStart w:id="7" w:name="OLE_LINK56"/>
      <w:bookmarkStart w:id="8" w:name="OLE_LINK57"/>
      <w:r>
        <w:t xml:space="preserve">- </w:t>
      </w:r>
      <w:r w:rsidR="005D1391">
        <w:t>S</w:t>
      </w:r>
      <w:r w:rsidR="005D1391" w:rsidRPr="005D1391">
        <w:t>ử</w:t>
      </w:r>
      <w:r w:rsidR="005D1391">
        <w:t xml:space="preserve"> d</w:t>
      </w:r>
      <w:r w:rsidR="005D1391" w:rsidRPr="005D1391">
        <w:t>ụng</w:t>
      </w:r>
      <w:r w:rsidR="005D1391">
        <w:t xml:space="preserve"> ph</w:t>
      </w:r>
      <w:r w:rsidR="005D1391" w:rsidRPr="005D1391">
        <w:t>ần</w:t>
      </w:r>
      <w:r w:rsidR="005D1391">
        <w:t xml:space="preserve"> m</w:t>
      </w:r>
      <w:r w:rsidR="005D1391" w:rsidRPr="005D1391">
        <w:t>ềm</w:t>
      </w:r>
      <w:r w:rsidR="005D1391">
        <w:t xml:space="preserve"> Matlab phi</w:t>
      </w:r>
      <w:r w:rsidR="005D1391" w:rsidRPr="005D1391">
        <w:t>ê</w:t>
      </w:r>
      <w:r w:rsidR="005D1391">
        <w:t>n b</w:t>
      </w:r>
      <w:r w:rsidR="005D1391" w:rsidRPr="005D1391">
        <w:t>ả</w:t>
      </w:r>
      <w:r w:rsidR="005D1391">
        <w:t>n 2017a</w:t>
      </w:r>
      <w:r w:rsidR="00C052C1" w:rsidRPr="00A34012">
        <w:rPr>
          <w:lang w:val="vi-VN"/>
        </w:rPr>
        <w:t>.</w:t>
      </w:r>
      <w:bookmarkEnd w:id="6"/>
      <w:bookmarkEnd w:id="7"/>
      <w:bookmarkEnd w:id="8"/>
    </w:p>
    <w:p w:rsidR="00C052C1" w:rsidRPr="005B45F3" w:rsidRDefault="00C052C1" w:rsidP="00A34012">
      <w:pPr>
        <w:pStyle w:val="Heading2"/>
        <w:jc w:val="both"/>
      </w:pPr>
      <w:bookmarkStart w:id="9" w:name="_Toc502355576"/>
      <w:r w:rsidRPr="00A34012">
        <w:rPr>
          <w:lang w:val="vi-VN"/>
        </w:rPr>
        <w:t xml:space="preserve">1.2. </w:t>
      </w:r>
      <w:r w:rsidR="005B45F3">
        <w:t>C</w:t>
      </w:r>
      <w:r w:rsidR="005B45F3" w:rsidRPr="005B45F3">
        <w:t>ác</w:t>
      </w:r>
      <w:r w:rsidR="005B45F3">
        <w:t xml:space="preserve"> th</w:t>
      </w:r>
      <w:r w:rsidR="005B45F3" w:rsidRPr="005B45F3">
        <w:t>ư</w:t>
      </w:r>
      <w:r w:rsidR="005B45F3">
        <w:t xml:space="preserve"> vi</w:t>
      </w:r>
      <w:r w:rsidR="005B45F3" w:rsidRPr="005B45F3">
        <w:t>ện</w:t>
      </w:r>
      <w:r w:rsidR="005B45F3">
        <w:t xml:space="preserve"> b</w:t>
      </w:r>
      <w:r w:rsidR="005B45F3" w:rsidRPr="005B45F3">
        <w:t>ên</w:t>
      </w:r>
      <w:r w:rsidR="005B45F3">
        <w:t xml:space="preserve"> ngo</w:t>
      </w:r>
      <w:r w:rsidR="005B45F3" w:rsidRPr="005B45F3">
        <w:t>ài</w:t>
      </w:r>
      <w:bookmarkEnd w:id="9"/>
    </w:p>
    <w:p w:rsidR="00C052C1" w:rsidRDefault="00AC7628" w:rsidP="00A34012">
      <w:pPr>
        <w:ind w:firstLine="360"/>
        <w:jc w:val="both"/>
        <w:rPr>
          <w:lang w:eastAsia="vi-VN"/>
        </w:rPr>
      </w:pPr>
      <w:bookmarkStart w:id="10" w:name="OLE_LINK4"/>
      <w:bookmarkStart w:id="11" w:name="OLE_LINK5"/>
      <w:bookmarkStart w:id="12" w:name="OLE_LINK6"/>
      <w:bookmarkStart w:id="13" w:name="OLE_LINK7"/>
      <w:r>
        <w:rPr>
          <w:lang w:eastAsia="vi-VN"/>
        </w:rPr>
        <w:t xml:space="preserve">- </w:t>
      </w:r>
      <w:r w:rsidR="00B16B9D">
        <w:rPr>
          <w:lang w:eastAsia="vi-VN"/>
        </w:rPr>
        <w:t xml:space="preserve">Thư viện </w:t>
      </w:r>
      <w:r w:rsidR="000C599D">
        <w:rPr>
          <w:lang w:eastAsia="vi-VN"/>
        </w:rPr>
        <w:t>vlfeat</w:t>
      </w:r>
      <w:r w:rsidR="001A4236">
        <w:rPr>
          <w:lang w:eastAsia="vi-VN"/>
        </w:rPr>
        <w:t xml:space="preserve"> tại trang </w:t>
      </w:r>
      <w:r w:rsidR="00C338B0" w:rsidRPr="00C338B0">
        <w:rPr>
          <w:lang w:eastAsia="vi-VN"/>
        </w:rPr>
        <w:t>http://www.vlfeat.org</w:t>
      </w:r>
      <w:r w:rsidR="00C052C1" w:rsidRPr="00A34012">
        <w:rPr>
          <w:lang w:val="vi-VN" w:eastAsia="vi-VN"/>
        </w:rPr>
        <w:t>.</w:t>
      </w:r>
    </w:p>
    <w:bookmarkEnd w:id="10"/>
    <w:bookmarkEnd w:id="11"/>
    <w:bookmarkEnd w:id="12"/>
    <w:bookmarkEnd w:id="13"/>
    <w:p w:rsidR="008424BE" w:rsidRDefault="008424BE" w:rsidP="00A34012">
      <w:pPr>
        <w:ind w:firstLine="360"/>
        <w:jc w:val="both"/>
        <w:rPr>
          <w:lang w:eastAsia="vi-VN"/>
        </w:rPr>
      </w:pPr>
      <w:r>
        <w:rPr>
          <w:lang w:eastAsia="vi-VN"/>
        </w:rPr>
        <w:t xml:space="preserve">- AKM: </w:t>
      </w:r>
      <w:r w:rsidR="00A43BB1">
        <w:rPr>
          <w:lang w:eastAsia="vi-VN"/>
        </w:rPr>
        <w:t>gồm các hàm được xây dựng sẵn</w:t>
      </w:r>
      <w:r w:rsidR="00D32BB3">
        <w:rPr>
          <w:lang w:eastAsia="vi-VN"/>
        </w:rPr>
        <w:t xml:space="preserve"> phục vụ cho việc xây dựng tự điển.</w:t>
      </w:r>
    </w:p>
    <w:p w:rsidR="00D955B1" w:rsidRDefault="00D955B1" w:rsidP="00A34012">
      <w:pPr>
        <w:ind w:firstLine="360"/>
        <w:jc w:val="both"/>
      </w:pPr>
      <w:r w:rsidRPr="009F7A45">
        <w:rPr>
          <w:lang w:eastAsia="vi-VN"/>
        </w:rPr>
        <w:t xml:space="preserve">- Mã nguồn tham khảo thêm: </w:t>
      </w:r>
      <w:hyperlink r:id="rId7" w:tgtFrame="_blank" w:history="1">
        <w:r w:rsidR="009F7A45" w:rsidRPr="009F7A45">
          <w:rPr>
            <w:rStyle w:val="Hyperlink"/>
            <w:color w:val="006580"/>
            <w:sz w:val="23"/>
            <w:szCs w:val="23"/>
          </w:rPr>
          <w:t>https://github.com/nvtiep/Instance-Search</w:t>
        </w:r>
      </w:hyperlink>
    </w:p>
    <w:p w:rsidR="00215850" w:rsidRPr="003A4760" w:rsidRDefault="00887DAF" w:rsidP="00A34012">
      <w:pPr>
        <w:ind w:firstLine="360"/>
        <w:jc w:val="both"/>
        <w:rPr>
          <w:sz w:val="23"/>
          <w:szCs w:val="23"/>
        </w:rPr>
      </w:pPr>
      <w:r>
        <w:t xml:space="preserve">- </w:t>
      </w:r>
      <w:r w:rsidR="005B212B">
        <w:t>Bộ dữ liệu Oxford</w:t>
      </w:r>
      <w:r w:rsidR="00BD2F10">
        <w:t xml:space="preserve"> Building </w:t>
      </w:r>
      <w:r w:rsidR="00F63F48">
        <w:t>(5K</w:t>
      </w:r>
      <w:r w:rsidR="00215850">
        <w:t>):</w:t>
      </w:r>
      <w:r w:rsidR="003A4760">
        <w:t xml:space="preserve"> </w:t>
      </w:r>
      <w:r w:rsidR="00215850" w:rsidRPr="00BE6E40">
        <w:rPr>
          <w:rFonts w:eastAsia="Times New Roman"/>
          <w:sz w:val="23"/>
          <w:szCs w:val="23"/>
          <w:u w:val="single"/>
        </w:rPr>
        <w:t>http://www.robots.ox.ac.uk/~vgg/data/oxbuildings</w:t>
      </w:r>
    </w:p>
    <w:p w:rsidR="00C052C1" w:rsidRPr="004D0993" w:rsidRDefault="00C052C1" w:rsidP="00A34012">
      <w:pPr>
        <w:pStyle w:val="Heading2"/>
        <w:jc w:val="both"/>
      </w:pPr>
      <w:bookmarkStart w:id="14" w:name="_Toc502355577"/>
      <w:r w:rsidRPr="00A34012">
        <w:rPr>
          <w:lang w:val="vi-VN" w:eastAsia="vi-VN"/>
        </w:rPr>
        <w:t xml:space="preserve">1.3. </w:t>
      </w:r>
      <w:r w:rsidR="004D0993">
        <w:rPr>
          <w:lang w:eastAsia="vi-VN"/>
        </w:rPr>
        <w:t>Các bước thực hiện</w:t>
      </w:r>
      <w:bookmarkEnd w:id="14"/>
    </w:p>
    <w:p w:rsidR="008218BB" w:rsidRDefault="008218BB" w:rsidP="008218BB">
      <w:pPr>
        <w:ind w:firstLine="360"/>
        <w:jc w:val="both"/>
      </w:pPr>
      <w:r>
        <w:rPr>
          <w:lang w:eastAsia="vi-VN"/>
        </w:rPr>
        <w:t xml:space="preserve">- </w:t>
      </w:r>
      <w:r w:rsidR="00175F26">
        <w:rPr>
          <w:lang w:eastAsia="vi-VN"/>
        </w:rPr>
        <w:t>Đầu tiên em sử dụng chức năng Matlab GUI để xây dựng giao diện cho chương trình chính</w:t>
      </w:r>
      <w:r w:rsidR="00857888">
        <w:rPr>
          <w:lang w:eastAsia="vi-VN"/>
        </w:rPr>
        <w:t xml:space="preserve">, </w:t>
      </w:r>
      <w:r w:rsidR="00857888">
        <w:t>tham khảo nguồn SourceCode trên để hiểu được các chức năng từng hàm.</w:t>
      </w:r>
    </w:p>
    <w:p w:rsidR="00857888" w:rsidRDefault="00857888" w:rsidP="008218BB">
      <w:pPr>
        <w:ind w:firstLine="360"/>
        <w:jc w:val="both"/>
      </w:pPr>
      <w:r>
        <w:rPr>
          <w:lang w:eastAsia="vi-VN"/>
        </w:rPr>
        <w:t xml:space="preserve">- </w:t>
      </w:r>
      <w:r>
        <w:t>Từ đó em đã viết lại SourceCode chia lại các modul</w:t>
      </w:r>
      <w:r w:rsidR="00CF262D">
        <w:t>e</w:t>
      </w:r>
      <w:r>
        <w:t xml:space="preserve"> chức năng áp dụng đúng yêu cầu của đồ án, đồ án bao gồm :</w:t>
      </w:r>
    </w:p>
    <w:p w:rsidR="00257B8E" w:rsidRDefault="00257B8E" w:rsidP="008218BB">
      <w:pPr>
        <w:ind w:firstLine="360"/>
        <w:jc w:val="both"/>
        <w:rPr>
          <w:b/>
        </w:rPr>
      </w:pPr>
      <w:bookmarkStart w:id="15" w:name="OLE_LINK28"/>
      <w:bookmarkStart w:id="16" w:name="OLE_LINK29"/>
      <w:bookmarkStart w:id="17" w:name="OLE_LINK30"/>
      <w:r w:rsidRPr="00257B8E">
        <w:rPr>
          <w:b/>
        </w:rPr>
        <w:t>Các thư mục chính</w:t>
      </w:r>
      <w:r>
        <w:rPr>
          <w:b/>
        </w:rPr>
        <w:t>:</w:t>
      </w:r>
      <w:bookmarkEnd w:id="15"/>
      <w:bookmarkEnd w:id="16"/>
      <w:bookmarkEnd w:id="17"/>
    </w:p>
    <w:p w:rsidR="00257B8E" w:rsidRDefault="00257B8E" w:rsidP="008218BB">
      <w:pPr>
        <w:ind w:firstLine="360"/>
        <w:jc w:val="both"/>
      </w:pPr>
      <w:r>
        <w:rPr>
          <w:b/>
        </w:rPr>
        <w:t xml:space="preserve">- </w:t>
      </w:r>
      <w:r w:rsidR="00E20E41">
        <w:t xml:space="preserve">Thư mục </w:t>
      </w:r>
      <w:r w:rsidR="00E20E41" w:rsidRPr="00CC40FA">
        <w:rPr>
          <w:b/>
          <w:u w:val="single"/>
        </w:rPr>
        <w:t>AKM</w:t>
      </w:r>
      <w:r w:rsidR="00E20E41">
        <w:t xml:space="preserve">: </w:t>
      </w:r>
      <w:r w:rsidR="00E9786B">
        <w:t>chứa các hàm mở rộng phục vụ build từ điển cho đồ án</w:t>
      </w:r>
    </w:p>
    <w:p w:rsidR="00D60C96" w:rsidRDefault="00D60C96" w:rsidP="008218BB">
      <w:pPr>
        <w:ind w:firstLine="360"/>
        <w:jc w:val="both"/>
      </w:pPr>
      <w:r>
        <w:t xml:space="preserve">- Thư mục </w:t>
      </w:r>
      <w:r w:rsidRPr="00CC40FA">
        <w:rPr>
          <w:b/>
          <w:u w:val="single"/>
        </w:rPr>
        <w:t>oxford</w:t>
      </w:r>
      <w:r>
        <w:t xml:space="preserve"> gồm:</w:t>
      </w:r>
    </w:p>
    <w:p w:rsidR="005C0540" w:rsidRDefault="005C0540" w:rsidP="008218BB">
      <w:pPr>
        <w:ind w:firstLine="360"/>
        <w:jc w:val="both"/>
      </w:pPr>
      <w:r>
        <w:tab/>
        <w:t xml:space="preserve">+ Thư mục </w:t>
      </w:r>
      <w:r w:rsidR="00F57439" w:rsidRPr="00CC40FA">
        <w:rPr>
          <w:b/>
          <w:u w:val="single"/>
        </w:rPr>
        <w:t>Feat</w:t>
      </w:r>
      <w:r w:rsidR="00F57439">
        <w:t xml:space="preserve">: </w:t>
      </w:r>
      <w:r w:rsidR="00293F07">
        <w:t>p</w:t>
      </w:r>
      <w:r w:rsidR="00E9321A">
        <w:t>hục vụ lưu trữ file được tạo qua các bước của chương trình : rút trích đặc trưng (</w:t>
      </w:r>
      <w:r w:rsidR="00E9321A" w:rsidRPr="001202E5">
        <w:t>feature.bin</w:t>
      </w:r>
      <w:r w:rsidR="00E9321A">
        <w:t>), số đặc trưng rút trích được của mỗi ảnh (</w:t>
      </w:r>
      <w:r w:rsidR="00E9321A" w:rsidRPr="000B29A7">
        <w:t>feat_info.mat</w:t>
      </w:r>
      <w:r w:rsidR="00E9321A">
        <w:t>), lưu vector từ và từ điển từ được định nghĩa từ file feature.bin (w</w:t>
      </w:r>
      <w:r w:rsidR="00E9321A" w:rsidRPr="001202E5">
        <w:t>ords.mat</w:t>
      </w:r>
      <w:r w:rsidR="00E9321A">
        <w:t xml:space="preserve">, </w:t>
      </w:r>
      <w:r w:rsidR="00E9321A" w:rsidRPr="001202E5">
        <w:t>dict.mat</w:t>
      </w:r>
      <w:r w:rsidR="00E9321A">
        <w:t>).</w:t>
      </w:r>
    </w:p>
    <w:p w:rsidR="00E9321A" w:rsidRDefault="00E9321A" w:rsidP="008218BB">
      <w:pPr>
        <w:ind w:firstLine="360"/>
        <w:jc w:val="both"/>
      </w:pPr>
      <w:r>
        <w:tab/>
        <w:t xml:space="preserve">+ Thư mục </w:t>
      </w:r>
      <w:r w:rsidR="00293F07" w:rsidRPr="00CC40FA">
        <w:rPr>
          <w:b/>
          <w:u w:val="single"/>
        </w:rPr>
        <w:t>Images</w:t>
      </w:r>
      <w:r w:rsidR="00293F07">
        <w:t>: lưu trữ bộ dataset ảnh Oxford Building (5K)</w:t>
      </w:r>
      <w:r w:rsidR="00B21EB5">
        <w:t>.</w:t>
      </w:r>
    </w:p>
    <w:p w:rsidR="00B21EB5" w:rsidRDefault="00B21EB5" w:rsidP="008218BB">
      <w:pPr>
        <w:ind w:firstLine="360"/>
        <w:jc w:val="both"/>
        <w:rPr>
          <w:color w:val="000000"/>
          <w:sz w:val="28"/>
          <w:szCs w:val="28"/>
          <w:shd w:val="clear" w:color="auto" w:fill="FFFFFF"/>
        </w:rPr>
      </w:pPr>
      <w:r w:rsidRPr="00153B0D">
        <w:rPr>
          <w:sz w:val="28"/>
          <w:szCs w:val="28"/>
        </w:rPr>
        <w:t xml:space="preserve">- Thư mục </w:t>
      </w:r>
      <w:r w:rsidRPr="00153B0D">
        <w:rPr>
          <w:b/>
          <w:sz w:val="28"/>
          <w:szCs w:val="28"/>
          <w:u w:val="single"/>
        </w:rPr>
        <w:t>vlfeat</w:t>
      </w:r>
      <w:r w:rsidRPr="00153B0D">
        <w:rPr>
          <w:sz w:val="28"/>
          <w:szCs w:val="28"/>
        </w:rPr>
        <w:t>:</w:t>
      </w:r>
      <w:r w:rsidR="009C6422" w:rsidRPr="00153B0D">
        <w:rPr>
          <w:sz w:val="28"/>
          <w:szCs w:val="28"/>
        </w:rPr>
        <w:t xml:space="preserve"> chứa thư viện mở rộng vlfeat được </w:t>
      </w:r>
      <w:r w:rsidR="00264E63">
        <w:rPr>
          <w:sz w:val="28"/>
          <w:szCs w:val="28"/>
        </w:rPr>
        <w:t>tải</w:t>
      </w:r>
      <w:r w:rsidR="009C6422" w:rsidRPr="00153B0D">
        <w:rPr>
          <w:sz w:val="28"/>
          <w:szCs w:val="28"/>
        </w:rPr>
        <w:t xml:space="preserve"> từ nguồn trên, thư viện hỗ trợ này đã implements sẵn nhiều thuật toán hỗ trợ trong lĩnh vực </w:t>
      </w:r>
      <w:r w:rsidR="009C6422" w:rsidRPr="00153B0D">
        <w:rPr>
          <w:color w:val="000000"/>
          <w:sz w:val="28"/>
          <w:szCs w:val="28"/>
          <w:shd w:val="clear" w:color="auto" w:fill="FFFFFF"/>
        </w:rPr>
        <w:t>computer vision</w:t>
      </w:r>
      <w:r w:rsidR="00264E63">
        <w:rPr>
          <w:color w:val="000000"/>
          <w:sz w:val="28"/>
          <w:szCs w:val="28"/>
          <w:shd w:val="clear" w:color="auto" w:fill="FFFFFF"/>
        </w:rPr>
        <w:t>.</w:t>
      </w:r>
    </w:p>
    <w:p w:rsidR="00D65585" w:rsidRDefault="00D65585" w:rsidP="008218BB">
      <w:pPr>
        <w:ind w:firstLine="360"/>
        <w:jc w:val="both"/>
        <w:rPr>
          <w:b/>
        </w:rPr>
      </w:pPr>
      <w:r w:rsidRPr="00257B8E">
        <w:rPr>
          <w:b/>
        </w:rPr>
        <w:t xml:space="preserve">Các </w:t>
      </w:r>
      <w:r>
        <w:rPr>
          <w:b/>
        </w:rPr>
        <w:t>tập tin chính:</w:t>
      </w:r>
    </w:p>
    <w:p w:rsidR="005F2ED9" w:rsidRDefault="005F2ED9" w:rsidP="008218BB">
      <w:pPr>
        <w:ind w:firstLine="360"/>
        <w:jc w:val="both"/>
      </w:pPr>
      <w:r>
        <w:rPr>
          <w:sz w:val="28"/>
          <w:szCs w:val="28"/>
          <w:lang w:eastAsia="vi-VN"/>
        </w:rPr>
        <w:t xml:space="preserve">- </w:t>
      </w:r>
      <w:r w:rsidRPr="006179EF">
        <w:rPr>
          <w:b/>
        </w:rPr>
        <w:t>ExtractFeatures.m</w:t>
      </w:r>
      <w:r>
        <w:t xml:space="preserve"> : tập tin định nghĩa hàm rút trích đặc trưng ảnh</w:t>
      </w:r>
      <w:r w:rsidR="00E23444">
        <w:t>.</w:t>
      </w:r>
    </w:p>
    <w:p w:rsidR="00E23444" w:rsidRDefault="00E23444" w:rsidP="008218BB">
      <w:pPr>
        <w:ind w:firstLine="360"/>
        <w:jc w:val="both"/>
      </w:pPr>
      <w:r>
        <w:rPr>
          <w:sz w:val="28"/>
          <w:szCs w:val="28"/>
          <w:lang w:eastAsia="vi-VN"/>
        </w:rPr>
        <w:lastRenderedPageBreak/>
        <w:t xml:space="preserve">- </w:t>
      </w:r>
      <w:r w:rsidRPr="006179EF">
        <w:rPr>
          <w:b/>
        </w:rPr>
        <w:t>BuildDictionary.m</w:t>
      </w:r>
      <w:r>
        <w:t xml:space="preserve"> : tập tin xây dựng bộ từ điển Term-Doc, được tính toán dựa trên file đặc trưng đã rút trích.</w:t>
      </w:r>
    </w:p>
    <w:p w:rsidR="005F00F1" w:rsidRDefault="005F00F1" w:rsidP="008218BB">
      <w:pPr>
        <w:ind w:firstLine="360"/>
        <w:jc w:val="both"/>
      </w:pPr>
      <w:r>
        <w:t xml:space="preserve">- </w:t>
      </w:r>
      <w:r w:rsidRPr="006179EF">
        <w:rPr>
          <w:b/>
        </w:rPr>
        <w:t>VectorWords.m</w:t>
      </w:r>
      <w:r>
        <w:t xml:space="preserve"> : tập tin tạo mảng lưu giá trị vector từ trên từng ảnh.</w:t>
      </w:r>
    </w:p>
    <w:p w:rsidR="004B1512" w:rsidRDefault="004B1512" w:rsidP="008218BB">
      <w:pPr>
        <w:ind w:firstLine="360"/>
        <w:jc w:val="both"/>
      </w:pPr>
      <w:r>
        <w:t xml:space="preserve">- </w:t>
      </w:r>
      <w:r w:rsidRPr="006179EF">
        <w:rPr>
          <w:b/>
        </w:rPr>
        <w:t>CreateInverted.m</w:t>
      </w:r>
      <w:r>
        <w:t xml:space="preserve"> : tập tin tạo mảng lưu giá trị Posting List của từng từ.</w:t>
      </w:r>
    </w:p>
    <w:p w:rsidR="00BA196C" w:rsidRDefault="00BA196C" w:rsidP="008218BB">
      <w:pPr>
        <w:ind w:firstLine="360"/>
        <w:jc w:val="both"/>
      </w:pPr>
      <w:r>
        <w:t xml:space="preserve">- </w:t>
      </w:r>
      <w:r w:rsidRPr="006179EF">
        <w:rPr>
          <w:b/>
        </w:rPr>
        <w:t>ProcessImage.m</w:t>
      </w:r>
      <w:r>
        <w:t xml:space="preserve"> : tập tin tổng hợp gọi từng bước thực hiện các chức năng các file trên, được xem như các bước trong qui trình xử lý.</w:t>
      </w:r>
    </w:p>
    <w:p w:rsidR="00BC52D4" w:rsidRDefault="00BC52D4" w:rsidP="008218BB">
      <w:pPr>
        <w:ind w:firstLine="360"/>
        <w:jc w:val="both"/>
      </w:pPr>
      <w:r>
        <w:t xml:space="preserve">- </w:t>
      </w:r>
      <w:r w:rsidRPr="0029300E">
        <w:rPr>
          <w:b/>
        </w:rPr>
        <w:t>QueryImage</w:t>
      </w:r>
      <w:r>
        <w:t>: tập tin nhận ảnh hay 1 phần ảnh từ người dùng thực hiện rút trích đặc trưng trên ảnh, sau đó so sánh với đặc trưng đã học từ hệ thống và trả về kết quả phù hợp cho người dùng</w:t>
      </w:r>
      <w:r w:rsidR="00800F14">
        <w:t>.</w:t>
      </w:r>
    </w:p>
    <w:p w:rsidR="00800F14" w:rsidRDefault="00800F14" w:rsidP="008218BB">
      <w:pPr>
        <w:ind w:firstLine="360"/>
        <w:jc w:val="both"/>
      </w:pPr>
      <w:r>
        <w:t xml:space="preserve">- </w:t>
      </w:r>
      <w:r w:rsidR="00C0574D" w:rsidRPr="00C0574D">
        <w:rPr>
          <w:b/>
        </w:rPr>
        <w:t>VIR.fig</w:t>
      </w:r>
      <w:r w:rsidR="00C0574D" w:rsidRPr="00A7447B">
        <w:t>:</w:t>
      </w:r>
      <w:r w:rsidR="00C0574D">
        <w:t xml:space="preserve"> </w:t>
      </w:r>
      <w:r w:rsidR="00203C32">
        <w:t>tập tin</w:t>
      </w:r>
      <w:r w:rsidR="00C0574D">
        <w:t xml:space="preserve"> giao diện chính của chương trình</w:t>
      </w:r>
      <w:r w:rsidR="00E1373B">
        <w:t>.</w:t>
      </w:r>
    </w:p>
    <w:p w:rsidR="00522F93" w:rsidRPr="00153B0D" w:rsidRDefault="00522F93" w:rsidP="008218BB">
      <w:pPr>
        <w:ind w:firstLine="360"/>
        <w:jc w:val="both"/>
        <w:rPr>
          <w:sz w:val="28"/>
          <w:szCs w:val="28"/>
          <w:lang w:eastAsia="vi-VN"/>
        </w:rPr>
      </w:pPr>
      <w:r>
        <w:t xml:space="preserve">- </w:t>
      </w:r>
      <w:r w:rsidRPr="0069025C">
        <w:rPr>
          <w:b/>
        </w:rPr>
        <w:t>VIR.m</w:t>
      </w:r>
      <w:r>
        <w:t xml:space="preserve">: </w:t>
      </w:r>
      <w:r w:rsidR="0069025C">
        <w:t>tập tin</w:t>
      </w:r>
      <w:r>
        <w:t xml:space="preserve"> chứa SourceCode thực thi từ các chức năng trên giao diện người dùng (</w:t>
      </w:r>
      <w:r w:rsidRPr="00A7447B">
        <w:t>VIR.fig</w:t>
      </w:r>
      <w:r>
        <w:t>), nhận hình ảnh và truyền đối số vào Q</w:t>
      </w:r>
      <w:r w:rsidRPr="0010032A">
        <w:t>ueryImage</w:t>
      </w:r>
      <w:r>
        <w:t xml:space="preserve"> để nhận kết quả trả về và hiển thị</w:t>
      </w:r>
      <w:r w:rsidR="0069025C">
        <w:t>.</w:t>
      </w:r>
    </w:p>
    <w:p w:rsidR="00C052C1" w:rsidRPr="00A34012" w:rsidRDefault="00C052C1" w:rsidP="00A34012">
      <w:pPr>
        <w:jc w:val="both"/>
        <w:rPr>
          <w:lang w:val="vi-VN"/>
        </w:rPr>
      </w:pPr>
      <w:r w:rsidRPr="00A34012">
        <w:rPr>
          <w:lang w:val="vi-VN"/>
        </w:rPr>
        <w:br w:type="page"/>
      </w:r>
    </w:p>
    <w:p w:rsidR="00C052C1" w:rsidRPr="003900EE" w:rsidRDefault="00C052C1" w:rsidP="00A34012">
      <w:pPr>
        <w:pStyle w:val="Heading1"/>
        <w:jc w:val="both"/>
      </w:pPr>
      <w:bookmarkStart w:id="18" w:name="_Toc502355578"/>
      <w:r w:rsidRPr="00A34012">
        <w:rPr>
          <w:lang w:val="vi-VN" w:eastAsia="vi-VN"/>
        </w:rPr>
        <w:t xml:space="preserve">Chương 2 </w:t>
      </w:r>
      <w:r w:rsidRPr="00A34012">
        <w:rPr>
          <w:lang w:val="vi-VN"/>
        </w:rPr>
        <w:t>–</w:t>
      </w:r>
      <w:r w:rsidRPr="00A34012">
        <w:rPr>
          <w:lang w:val="vi-VN" w:eastAsia="vi-VN"/>
        </w:rPr>
        <w:t xml:space="preserve"> </w:t>
      </w:r>
      <w:r w:rsidR="003900EE">
        <w:rPr>
          <w:lang w:eastAsia="vi-VN"/>
        </w:rPr>
        <w:t>C</w:t>
      </w:r>
      <w:r w:rsidR="003900EE" w:rsidRPr="003900EE">
        <w:rPr>
          <w:lang w:eastAsia="vi-VN"/>
        </w:rPr>
        <w:t>ÁC</w:t>
      </w:r>
      <w:r w:rsidR="003900EE">
        <w:rPr>
          <w:lang w:eastAsia="vi-VN"/>
        </w:rPr>
        <w:t xml:space="preserve"> K</w:t>
      </w:r>
      <w:r w:rsidR="003900EE" w:rsidRPr="003900EE">
        <w:rPr>
          <w:lang w:eastAsia="vi-VN"/>
        </w:rPr>
        <w:t>Ỹ</w:t>
      </w:r>
      <w:r w:rsidR="003900EE">
        <w:rPr>
          <w:lang w:eastAsia="vi-VN"/>
        </w:rPr>
        <w:t xml:space="preserve"> THU</w:t>
      </w:r>
      <w:r w:rsidR="003900EE" w:rsidRPr="003900EE">
        <w:rPr>
          <w:lang w:eastAsia="vi-VN"/>
        </w:rPr>
        <w:t>Ậ</w:t>
      </w:r>
      <w:r w:rsidR="003900EE">
        <w:rPr>
          <w:lang w:eastAsia="vi-VN"/>
        </w:rPr>
        <w:t>T S</w:t>
      </w:r>
      <w:r w:rsidR="003900EE" w:rsidRPr="003900EE">
        <w:rPr>
          <w:lang w:eastAsia="vi-VN"/>
        </w:rPr>
        <w:t>Ử</w:t>
      </w:r>
      <w:r w:rsidR="003900EE">
        <w:rPr>
          <w:lang w:eastAsia="vi-VN"/>
        </w:rPr>
        <w:t xml:space="preserve"> D</w:t>
      </w:r>
      <w:r w:rsidR="003900EE" w:rsidRPr="003900EE">
        <w:rPr>
          <w:lang w:eastAsia="vi-VN"/>
        </w:rPr>
        <w:t>ỤNG</w:t>
      </w:r>
      <w:bookmarkEnd w:id="18"/>
    </w:p>
    <w:p w:rsidR="008D4C1C" w:rsidRDefault="009D096F" w:rsidP="008D4C1C">
      <w:pPr>
        <w:ind w:firstLine="360"/>
        <w:jc w:val="both"/>
      </w:pPr>
      <w:bookmarkStart w:id="19" w:name="OLE_LINK76"/>
      <w:bookmarkStart w:id="20" w:name="OLE_LINK77"/>
      <w:bookmarkStart w:id="21" w:name="OLE_LINK78"/>
      <w:r>
        <w:t xml:space="preserve">- </w:t>
      </w:r>
      <w:r w:rsidR="00605F5C">
        <w:t>Đây là các kỹ thuật được em thao khảo và sử dụng</w:t>
      </w:r>
      <w:r w:rsidRPr="00A34012">
        <w:rPr>
          <w:lang w:val="vi-VN"/>
        </w:rPr>
        <w:t>.</w:t>
      </w:r>
      <w:bookmarkEnd w:id="19"/>
      <w:bookmarkEnd w:id="20"/>
      <w:bookmarkEnd w:id="21"/>
    </w:p>
    <w:p w:rsidR="008D4C1C" w:rsidRDefault="008D4C1C" w:rsidP="008D4C1C">
      <w:pPr>
        <w:ind w:firstLine="360"/>
        <w:jc w:val="both"/>
      </w:pPr>
      <w:r>
        <w:tab/>
      </w:r>
      <w:r w:rsidR="003355F1">
        <w:t xml:space="preserve">+ </w:t>
      </w:r>
      <w:bookmarkStart w:id="22" w:name="OLE_LINK58"/>
      <w:bookmarkStart w:id="23" w:name="OLE_LINK59"/>
      <w:bookmarkStart w:id="24" w:name="OLE_LINK60"/>
      <w:r w:rsidRPr="00742082">
        <w:rPr>
          <w:b/>
        </w:rPr>
        <w:t>Bước rút trích đặ</w:t>
      </w:r>
      <w:r w:rsidR="00742082" w:rsidRPr="00742082">
        <w:rPr>
          <w:b/>
        </w:rPr>
        <w:t>c trưng</w:t>
      </w:r>
      <w:r w:rsidRPr="00742082">
        <w:rPr>
          <w:b/>
        </w:rPr>
        <w:t>:</w:t>
      </w:r>
      <w:r>
        <w:t xml:space="preserve"> Áp dụng thuật toán SIFT được xây dựng sẵn trong thư viện </w:t>
      </w:r>
      <w:r w:rsidRPr="00B159E7">
        <w:rPr>
          <w:b/>
        </w:rPr>
        <w:t>vlfeat</w:t>
      </w:r>
      <w:r>
        <w:t xml:space="preserve"> bằng cách gọi hàm </w:t>
      </w:r>
      <w:r w:rsidRPr="00B159E7">
        <w:t>vl_covdet</w:t>
      </w:r>
      <w:r>
        <w:t>:</w:t>
      </w:r>
    </w:p>
    <w:p w:rsidR="00742082" w:rsidRDefault="003132DF" w:rsidP="00742082">
      <w:pPr>
        <w:ind w:firstLine="360"/>
        <w:jc w:val="both"/>
      </w:pPr>
      <w:r>
        <w:tab/>
      </w:r>
      <w:r w:rsidR="008D4C1C" w:rsidRPr="00B159E7">
        <w:t>[frame, sift] = vl_covdet(I, 'method', 'Hessian', 'estimateAffineShape', true);</w:t>
      </w:r>
      <w:bookmarkEnd w:id="22"/>
      <w:bookmarkEnd w:id="23"/>
      <w:bookmarkEnd w:id="24"/>
      <w:r w:rsidR="00742082">
        <w:tab/>
      </w:r>
    </w:p>
    <w:p w:rsidR="00FE5617" w:rsidRDefault="00742082" w:rsidP="00FE5617">
      <w:pPr>
        <w:ind w:firstLine="360"/>
        <w:jc w:val="both"/>
      </w:pPr>
      <w:r>
        <w:tab/>
      </w:r>
      <w:r w:rsidR="000E7EB4">
        <w:t xml:space="preserve">+ </w:t>
      </w:r>
      <w:r w:rsidRPr="00B223C0">
        <w:rPr>
          <w:b/>
        </w:rPr>
        <w:t>Bước xây dựng từ điể</w:t>
      </w:r>
      <w:r w:rsidR="00B223C0" w:rsidRPr="00B223C0">
        <w:rPr>
          <w:b/>
        </w:rPr>
        <w:t>n</w:t>
      </w:r>
      <w:r w:rsidRPr="00B223C0">
        <w:rPr>
          <w:b/>
        </w:rPr>
        <w:t>:</w:t>
      </w:r>
      <w:r>
        <w:t xml:space="preserve"> Áp dụng thuật toán phân lớp với kmean được xây dựng sẵn trong AKM bằng cách gọi hàm </w:t>
      </w:r>
      <w:r w:rsidRPr="002C2F9A">
        <w:t>ccvBowGetDict</w:t>
      </w:r>
      <w:r>
        <w:t xml:space="preserve">: </w:t>
      </w:r>
    </w:p>
    <w:p w:rsidR="00742082" w:rsidRDefault="00FE5617" w:rsidP="00FE5617">
      <w:pPr>
        <w:ind w:firstLine="360"/>
        <w:jc w:val="both"/>
      </w:pPr>
      <w:r>
        <w:tab/>
      </w:r>
      <w:r w:rsidR="00742082">
        <w:t>dict_words = ccvBowGetDict(features(:,randIndex(1:100)), [], [], num_words, 'flat', 'akmeans', ...</w:t>
      </w:r>
      <w:r w:rsidR="007B201B">
        <w:t xml:space="preserve"> []. dic</w:t>
      </w:r>
      <w:r w:rsidR="00870750">
        <w:t>_params);</w:t>
      </w:r>
    </w:p>
    <w:p w:rsidR="00467DD0" w:rsidRDefault="00467DD0" w:rsidP="00FE5617">
      <w:pPr>
        <w:ind w:firstLine="360"/>
        <w:jc w:val="both"/>
      </w:pPr>
      <w:r>
        <w:tab/>
        <w:t xml:space="preserve">+ </w:t>
      </w:r>
      <w:r w:rsidRPr="006705A9">
        <w:rPr>
          <w:b/>
        </w:rPr>
        <w:t>Bước xây dựng vector từ tần xuất xuất hiện của từ</w:t>
      </w:r>
      <w:r>
        <w:t xml:space="preserve">: Áp dụng hàm  </w:t>
      </w:r>
      <w:r w:rsidRPr="00721783">
        <w:t>ccvBowGetWords</w:t>
      </w:r>
      <w:r>
        <w:t xml:space="preserve"> từ AKM</w:t>
      </w:r>
      <w:r w:rsidR="00F543DB">
        <w:t>.</w:t>
      </w:r>
    </w:p>
    <w:p w:rsidR="00F543DB" w:rsidRDefault="00F543DB" w:rsidP="00F543DB">
      <w:pPr>
        <w:ind w:firstLine="360"/>
        <w:jc w:val="both"/>
      </w:pPr>
      <w:r>
        <w:tab/>
      </w:r>
      <w:r w:rsidRPr="00F43036">
        <w:t>words{i} = ccvBowGetWords(dict_words, features(:, bIndex:eIndex), [], dict);</w:t>
      </w:r>
    </w:p>
    <w:p w:rsidR="00F543DB" w:rsidRDefault="00F543DB" w:rsidP="00F543DB">
      <w:pPr>
        <w:ind w:firstLine="360"/>
        <w:jc w:val="both"/>
      </w:pPr>
      <w:r>
        <w:tab/>
        <w:t xml:space="preserve">+ </w:t>
      </w:r>
      <w:r w:rsidRPr="00F543DB">
        <w:rPr>
          <w:b/>
        </w:rPr>
        <w:t>Bước tạo Posting List</w:t>
      </w:r>
      <w:r>
        <w:t xml:space="preserve"> : Sử dụng hàm </w:t>
      </w:r>
      <w:r w:rsidRPr="0032385E">
        <w:t>ccvInvFileInsert</w:t>
      </w:r>
      <w:r>
        <w:t xml:space="preserve"> từ AKM</w:t>
      </w:r>
    </w:p>
    <w:p w:rsidR="00F543DB" w:rsidRDefault="002000E7" w:rsidP="00F543DB">
      <w:pPr>
        <w:ind w:firstLine="360"/>
        <w:jc w:val="both"/>
      </w:pPr>
      <w:r>
        <w:tab/>
      </w:r>
      <w:r w:rsidR="00F543DB" w:rsidRPr="0032385E">
        <w:t>inv_file = ccvInvF</w:t>
      </w:r>
      <w:r w:rsidR="00F543DB">
        <w:t>ileInsert([], words, num_words).</w:t>
      </w:r>
    </w:p>
    <w:p w:rsidR="00C052C1" w:rsidRDefault="00C052C1" w:rsidP="00742082">
      <w:pPr>
        <w:spacing w:line="240" w:lineRule="auto"/>
        <w:ind w:firstLine="0"/>
        <w:rPr>
          <w:b/>
          <w:bCs/>
          <w:kern w:val="32"/>
          <w:sz w:val="32"/>
          <w:szCs w:val="32"/>
          <w:lang w:val="vi-VN"/>
        </w:rPr>
      </w:pPr>
      <w:r>
        <w:rPr>
          <w:lang w:val="vi-VN"/>
        </w:rPr>
        <w:br w:type="page"/>
      </w:r>
    </w:p>
    <w:p w:rsidR="00C052C1" w:rsidRPr="00395313" w:rsidRDefault="00C052C1" w:rsidP="00A34012">
      <w:pPr>
        <w:pStyle w:val="Heading1"/>
      </w:pPr>
      <w:bookmarkStart w:id="25" w:name="_Toc502355579"/>
      <w:r w:rsidRPr="00FD4CC1">
        <w:rPr>
          <w:rStyle w:val="Heading1Char"/>
          <w:b/>
          <w:lang w:val="vi-VN"/>
        </w:rPr>
        <w:t xml:space="preserve">Chương </w:t>
      </w:r>
      <w:r w:rsidRPr="0045347C">
        <w:rPr>
          <w:rStyle w:val="Heading1Char"/>
          <w:b/>
          <w:lang w:val="vi-VN"/>
        </w:rPr>
        <w:t>3</w:t>
      </w:r>
      <w:r w:rsidRPr="00FD4CC1">
        <w:rPr>
          <w:rStyle w:val="Heading1Char"/>
          <w:b/>
          <w:lang w:val="vi-VN"/>
        </w:rPr>
        <w:t xml:space="preserve"> – </w:t>
      </w:r>
      <w:r w:rsidR="00395313">
        <w:rPr>
          <w:rStyle w:val="Heading1Char"/>
          <w:b/>
        </w:rPr>
        <w:t>THI</w:t>
      </w:r>
      <w:r w:rsidR="00395313" w:rsidRPr="00395313">
        <w:rPr>
          <w:rStyle w:val="Heading1Char"/>
          <w:b/>
        </w:rPr>
        <w:t>ẾT</w:t>
      </w:r>
      <w:r w:rsidR="00395313">
        <w:rPr>
          <w:rStyle w:val="Heading1Char"/>
          <w:b/>
        </w:rPr>
        <w:t xml:space="preserve"> K</w:t>
      </w:r>
      <w:r w:rsidR="00395313" w:rsidRPr="00395313">
        <w:rPr>
          <w:rStyle w:val="Heading1Char"/>
          <w:b/>
        </w:rPr>
        <w:t>Ế</w:t>
      </w:r>
      <w:r w:rsidR="00395313">
        <w:rPr>
          <w:rStyle w:val="Heading1Char"/>
          <w:b/>
        </w:rPr>
        <w:t xml:space="preserve"> CH</w:t>
      </w:r>
      <w:r w:rsidR="00395313" w:rsidRPr="00395313">
        <w:rPr>
          <w:rStyle w:val="Heading1Char"/>
          <w:b/>
        </w:rPr>
        <w:t>ƯƠNG</w:t>
      </w:r>
      <w:r w:rsidR="00395313">
        <w:rPr>
          <w:rStyle w:val="Heading1Char"/>
          <w:b/>
        </w:rPr>
        <w:t xml:space="preserve"> TR</w:t>
      </w:r>
      <w:r w:rsidR="00395313" w:rsidRPr="00395313">
        <w:rPr>
          <w:rStyle w:val="Heading1Char"/>
          <w:b/>
        </w:rPr>
        <w:t>ÌNH</w:t>
      </w:r>
      <w:r w:rsidR="00395313">
        <w:rPr>
          <w:rStyle w:val="Heading1Char"/>
          <w:b/>
        </w:rPr>
        <w:t xml:space="preserve"> V</w:t>
      </w:r>
      <w:r w:rsidR="00395313" w:rsidRPr="00395313">
        <w:rPr>
          <w:rStyle w:val="Heading1Char"/>
          <w:b/>
        </w:rPr>
        <w:t>À</w:t>
      </w:r>
      <w:r w:rsidR="00395313">
        <w:rPr>
          <w:rStyle w:val="Heading1Char"/>
          <w:b/>
        </w:rPr>
        <w:t xml:space="preserve"> H</w:t>
      </w:r>
      <w:r w:rsidR="00395313" w:rsidRPr="00395313">
        <w:rPr>
          <w:rStyle w:val="Heading1Char"/>
          <w:b/>
        </w:rPr>
        <w:t>Ệ</w:t>
      </w:r>
      <w:r w:rsidR="00395313">
        <w:rPr>
          <w:rStyle w:val="Heading1Char"/>
          <w:b/>
        </w:rPr>
        <w:t xml:space="preserve"> TH</w:t>
      </w:r>
      <w:r w:rsidR="00395313" w:rsidRPr="00395313">
        <w:rPr>
          <w:rStyle w:val="Heading1Char"/>
          <w:b/>
        </w:rPr>
        <w:t>ỐNG</w:t>
      </w:r>
      <w:r w:rsidR="00395313">
        <w:rPr>
          <w:rStyle w:val="Heading1Char"/>
          <w:b/>
        </w:rPr>
        <w:t xml:space="preserve"> </w:t>
      </w:r>
      <w:r w:rsidR="00395313" w:rsidRPr="00395313">
        <w:rPr>
          <w:rStyle w:val="Heading1Char"/>
          <w:b/>
        </w:rPr>
        <w:t>ĐÁNH</w:t>
      </w:r>
      <w:r w:rsidR="00395313">
        <w:rPr>
          <w:rStyle w:val="Heading1Char"/>
          <w:b/>
        </w:rPr>
        <w:t xml:space="preserve"> GI</w:t>
      </w:r>
      <w:r w:rsidR="00395313" w:rsidRPr="00395313">
        <w:rPr>
          <w:rStyle w:val="Heading1Char"/>
          <w:b/>
        </w:rPr>
        <w:t>Á</w:t>
      </w:r>
      <w:bookmarkEnd w:id="25"/>
    </w:p>
    <w:p w:rsidR="00C052C1" w:rsidRPr="00044703" w:rsidRDefault="00C052C1" w:rsidP="00415D54">
      <w:pPr>
        <w:pStyle w:val="Heading2"/>
      </w:pPr>
      <w:bookmarkStart w:id="26" w:name="_GoBack"/>
      <w:bookmarkStart w:id="27" w:name="_Toc502355580"/>
      <w:bookmarkEnd w:id="26"/>
      <w:r w:rsidRPr="001F4FD0">
        <w:rPr>
          <w:lang w:val="vi-VN"/>
        </w:rPr>
        <w:t xml:space="preserve">3.1. </w:t>
      </w:r>
      <w:r w:rsidR="00044703">
        <w:t>Các bước chạy chương trình</w:t>
      </w:r>
      <w:bookmarkEnd w:id="27"/>
    </w:p>
    <w:p w:rsidR="00C052C1" w:rsidRDefault="00457CD4" w:rsidP="00B2355E">
      <w:pPr>
        <w:ind w:firstLine="540"/>
        <w:jc w:val="both"/>
      </w:pPr>
      <w:r>
        <w:rPr>
          <w:spacing w:val="12"/>
        </w:rPr>
        <w:t xml:space="preserve">- </w:t>
      </w:r>
      <w:r>
        <w:t>Trỏ đường dẫn matlab 2017a về thư mục gốc giải nén được</w:t>
      </w:r>
      <w:r w:rsidR="00C34E50">
        <w:t>.</w:t>
      </w:r>
    </w:p>
    <w:p w:rsidR="00C34E50" w:rsidRDefault="00C34E50" w:rsidP="00B2355E">
      <w:pPr>
        <w:ind w:firstLine="540"/>
        <w:jc w:val="both"/>
      </w:pPr>
      <w:r>
        <w:t xml:space="preserve">- Đăng ký đường dẫn trỏ tới thư mục </w:t>
      </w:r>
      <w:r w:rsidRPr="00E94BC3">
        <w:rPr>
          <w:b/>
        </w:rPr>
        <w:t>vlfeat</w:t>
      </w:r>
      <w:r>
        <w:t xml:space="preserve"> trong thư mục vừa giải nén, trong comment nhập :</w:t>
      </w:r>
    </w:p>
    <w:p w:rsidR="00C34E50" w:rsidRDefault="00C34E50" w:rsidP="00B2355E">
      <w:pPr>
        <w:ind w:firstLine="540"/>
        <w:jc w:val="both"/>
      </w:pPr>
      <w:r>
        <w:tab/>
      </w:r>
      <w:r w:rsidRPr="00E94BC3">
        <w:t>VLFEATROOT</w:t>
      </w:r>
      <w:r>
        <w:t>=’\vlfeat’</w:t>
      </w:r>
    </w:p>
    <w:p w:rsidR="00C34E50" w:rsidRDefault="008521E3" w:rsidP="00B2355E">
      <w:pPr>
        <w:ind w:firstLine="540"/>
        <w:jc w:val="both"/>
        <w:rPr>
          <w:sz w:val="23"/>
          <w:szCs w:val="23"/>
          <w:u w:val="single"/>
        </w:rPr>
      </w:pPr>
      <w:r>
        <w:rPr>
          <w:spacing w:val="12"/>
          <w:sz w:val="24"/>
          <w:szCs w:val="24"/>
        </w:rPr>
        <w:t xml:space="preserve">- </w:t>
      </w:r>
      <w:r>
        <w:t xml:space="preserve">Tải tập tin </w:t>
      </w:r>
      <w:r w:rsidRPr="003B33B4">
        <w:rPr>
          <w:b/>
        </w:rPr>
        <w:t>feature.bin</w:t>
      </w:r>
      <w:r>
        <w:t xml:space="preserve"> từ đường dẫn:</w:t>
      </w:r>
      <w:r w:rsidR="00EA29C5">
        <w:t xml:space="preserve"> </w:t>
      </w:r>
      <w:r w:rsidR="00EA29C5" w:rsidRPr="002A4F6B">
        <w:rPr>
          <w:color w:val="0070C0"/>
          <w:sz w:val="23"/>
          <w:szCs w:val="23"/>
          <w:u w:val="single"/>
        </w:rPr>
        <w:t>https://drive.google.com/file/d/1Eyq2D-EyruydSAw1jIhL44mvBXuLIJw9/view?usp=sharing</w:t>
      </w:r>
    </w:p>
    <w:p w:rsidR="00611377" w:rsidRDefault="00611377" w:rsidP="00B2355E">
      <w:pPr>
        <w:ind w:firstLine="540"/>
        <w:jc w:val="both"/>
        <w:rPr>
          <w:b/>
        </w:rPr>
      </w:pPr>
      <w:r>
        <w:t xml:space="preserve">Về thư mục : </w:t>
      </w:r>
      <w:r w:rsidRPr="00377157">
        <w:rPr>
          <w:b/>
        </w:rPr>
        <w:t>\oxford\feat\</w:t>
      </w:r>
      <w:r w:rsidRPr="00377157">
        <w:rPr>
          <w:b/>
          <w:color w:val="FF0000"/>
        </w:rPr>
        <w:t>feature.bin</w:t>
      </w:r>
    </w:p>
    <w:p w:rsidR="004A51A1" w:rsidRDefault="004A51A1" w:rsidP="00B2355E">
      <w:pPr>
        <w:ind w:firstLine="540"/>
        <w:jc w:val="both"/>
        <w:rPr>
          <w:color w:val="0070C0"/>
          <w:sz w:val="23"/>
          <w:szCs w:val="23"/>
          <w:u w:val="single"/>
        </w:rPr>
      </w:pPr>
      <w:r>
        <w:rPr>
          <w:b/>
        </w:rPr>
        <w:t xml:space="preserve">- </w:t>
      </w:r>
      <w:r>
        <w:t xml:space="preserve">Download file </w:t>
      </w:r>
      <w:r w:rsidRPr="003B33B4">
        <w:rPr>
          <w:b/>
        </w:rPr>
        <w:t>oxbuild_images.rar</w:t>
      </w:r>
      <w:r>
        <w:t xml:space="preserve"> từ đường dẫn :</w:t>
      </w:r>
      <w:r w:rsidR="00AC1FE2">
        <w:t xml:space="preserve"> </w:t>
      </w:r>
      <w:r w:rsidR="00AC1FE2" w:rsidRPr="002A4F6B">
        <w:rPr>
          <w:color w:val="0070C0"/>
          <w:sz w:val="23"/>
          <w:szCs w:val="23"/>
          <w:u w:val="single"/>
        </w:rPr>
        <w:t>http://www.robots.ox.ac.uk/~vgg/data/oxbuildings/oxbuild_images.tgz</w:t>
      </w:r>
    </w:p>
    <w:p w:rsidR="00BC1834" w:rsidRDefault="00BC1834" w:rsidP="00B2355E">
      <w:pPr>
        <w:ind w:firstLine="540"/>
        <w:jc w:val="both"/>
        <w:rPr>
          <w:b/>
          <w:color w:val="FF0000"/>
        </w:rPr>
      </w:pPr>
      <w:r>
        <w:t xml:space="preserve">Giải nén toàn bộ ảnh vào thư mục: </w:t>
      </w:r>
      <w:r w:rsidRPr="00377157">
        <w:rPr>
          <w:b/>
        </w:rPr>
        <w:t>\oxford\</w:t>
      </w:r>
      <w:r w:rsidRPr="00377157">
        <w:rPr>
          <w:b/>
          <w:color w:val="FF0000"/>
        </w:rPr>
        <w:t>images</w:t>
      </w:r>
    </w:p>
    <w:p w:rsidR="007929C0" w:rsidRPr="004A51A1" w:rsidRDefault="007929C0" w:rsidP="00B2355E">
      <w:pPr>
        <w:ind w:firstLine="540"/>
        <w:jc w:val="both"/>
      </w:pPr>
      <w:r>
        <w:rPr>
          <w:b/>
          <w:color w:val="FF0000"/>
        </w:rPr>
        <w:t xml:space="preserve">- </w:t>
      </w:r>
      <w:r w:rsidRPr="008F583C">
        <w:t xml:space="preserve">Mở project chạy file </w:t>
      </w:r>
      <w:r>
        <w:t xml:space="preserve">code </w:t>
      </w:r>
      <w:r w:rsidRPr="008F583C">
        <w:t>giao diệ</w:t>
      </w:r>
      <w:r>
        <w:t>n chương trình : VIR.m</w:t>
      </w:r>
    </w:p>
    <w:p w:rsidR="00C052C1" w:rsidRDefault="00C052C1" w:rsidP="00DB644A">
      <w:pPr>
        <w:pStyle w:val="Heading2"/>
      </w:pPr>
      <w:bookmarkStart w:id="28" w:name="_Toc502355581"/>
      <w:r w:rsidRPr="001F4FD0">
        <w:rPr>
          <w:lang w:val="vi-VN"/>
        </w:rPr>
        <w:lastRenderedPageBreak/>
        <w:t>3.</w:t>
      </w:r>
      <w:r w:rsidRPr="00DB644A">
        <w:rPr>
          <w:lang w:val="vi-VN"/>
        </w:rPr>
        <w:t>2</w:t>
      </w:r>
      <w:r w:rsidRPr="001F4FD0">
        <w:rPr>
          <w:lang w:val="vi-VN"/>
        </w:rPr>
        <w:t xml:space="preserve">. </w:t>
      </w:r>
      <w:r w:rsidR="00AD3F98">
        <w:t>Giao diện chính của chương trình</w:t>
      </w:r>
      <w:bookmarkEnd w:id="28"/>
    </w:p>
    <w:p w:rsidR="002437FB" w:rsidRPr="002437FB" w:rsidRDefault="00F0758A" w:rsidP="002437F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07.25pt;height:307pt;visibility:visible;mso-wrap-style:square">
            <v:imagedata r:id="rId8" o:title="12-6-2017 4-17-27 PM"/>
          </v:shape>
        </w:pict>
      </w:r>
    </w:p>
    <w:p w:rsidR="00C052C1" w:rsidRDefault="00C052C1" w:rsidP="00945373">
      <w:pPr>
        <w:jc w:val="both"/>
        <w:rPr>
          <w:b/>
        </w:rPr>
      </w:pPr>
      <w:r w:rsidRPr="001843C6">
        <w:rPr>
          <w:b/>
        </w:rPr>
        <w:t xml:space="preserve">- </w:t>
      </w:r>
      <w:r w:rsidR="002437FB" w:rsidRPr="001843C6">
        <w:rPr>
          <w:b/>
        </w:rPr>
        <w:t>Các thao tác thực hiện</w:t>
      </w:r>
      <w:r w:rsidRPr="001843C6">
        <w:rPr>
          <w:b/>
        </w:rPr>
        <w:t>.</w:t>
      </w:r>
    </w:p>
    <w:p w:rsidR="00F97EB6" w:rsidRDefault="001843C6" w:rsidP="00F97EB6">
      <w:pPr>
        <w:jc w:val="both"/>
      </w:pPr>
      <w:r>
        <w:rPr>
          <w:b/>
        </w:rPr>
        <w:tab/>
        <w:t xml:space="preserve">+ </w:t>
      </w:r>
      <w:r w:rsidR="00F97EB6">
        <w:t>Nhấn nút chọn ảnh để chọn ảnh cần tìm từ ổ đĩa cứng, ảnh sẽ được show ở khung bên trái</w:t>
      </w:r>
      <w:r w:rsidR="00972291">
        <w:t>.</w:t>
      </w:r>
    </w:p>
    <w:p w:rsidR="00972291" w:rsidRDefault="00972291" w:rsidP="00F97EB6">
      <w:pPr>
        <w:jc w:val="both"/>
      </w:pPr>
      <w:r>
        <w:tab/>
        <w:t>+ Nhấn chuột trên vùng ảnh xuất hiện biểu tượng dấu +, bắt đầu nhấn chuột quét chọn 1 vùng, vùng được chọn thể hiện trong khung màu xanh lá.</w:t>
      </w:r>
    </w:p>
    <w:p w:rsidR="00972291" w:rsidRDefault="00972291" w:rsidP="00F97EB6">
      <w:pPr>
        <w:jc w:val="both"/>
      </w:pPr>
      <w:r>
        <w:tab/>
        <w:t>+ Nhấn nút xử lý hệ thống show ra 5 ảnh kết quả ở khung bên phải.</w:t>
      </w:r>
    </w:p>
    <w:p w:rsidR="00C052C1" w:rsidRPr="00BE77F4" w:rsidRDefault="00C052C1" w:rsidP="00C745AB">
      <w:pPr>
        <w:pStyle w:val="Heading2"/>
      </w:pPr>
      <w:bookmarkStart w:id="29" w:name="_Toc502355582"/>
      <w:r w:rsidRPr="001F4FD0">
        <w:rPr>
          <w:lang w:val="vi-VN"/>
        </w:rPr>
        <w:t>3.</w:t>
      </w:r>
      <w:r w:rsidRPr="00DB644A">
        <w:rPr>
          <w:lang w:val="vi-VN"/>
        </w:rPr>
        <w:t>3</w:t>
      </w:r>
      <w:r w:rsidRPr="001F4FD0">
        <w:rPr>
          <w:lang w:val="vi-VN"/>
        </w:rPr>
        <w:t xml:space="preserve">. </w:t>
      </w:r>
      <w:r w:rsidR="00BE77F4">
        <w:t>Đánh giá hệ thống</w:t>
      </w:r>
      <w:bookmarkEnd w:id="29"/>
    </w:p>
    <w:p w:rsidR="00C052C1" w:rsidRDefault="00857F24" w:rsidP="00034D37">
      <w:r>
        <w:t xml:space="preserve">- </w:t>
      </w:r>
      <w:r w:rsidR="009652AF" w:rsidRPr="009652AF">
        <w:t>Xét trên 2 câu truy vấn ngẫu nhiên về chủ đề building, dựa trên top 5 kết quả trả về:</w:t>
      </w:r>
    </w:p>
    <w:p w:rsidR="00E700AA" w:rsidRDefault="00E700AA" w:rsidP="00034D37">
      <w:r>
        <w:tab/>
        <w:t>+ Câu truy vấn 1</w:t>
      </w:r>
    </w:p>
    <w:p w:rsidR="008A2C10" w:rsidRDefault="00F0758A" w:rsidP="00034D37">
      <w:pPr>
        <w:rPr>
          <w:noProof/>
        </w:rPr>
      </w:pPr>
      <w:r>
        <w:rPr>
          <w:noProof/>
        </w:rPr>
        <w:lastRenderedPageBreak/>
        <w:pict>
          <v:shape id="Picture 2" o:spid="_x0000_i1026" type="#_x0000_t75" style="width:407.25pt;height:289.15pt;visibility:visible;mso-wrap-style:square">
            <v:imagedata r:id="rId9" o:title="12-7-2017 12-09-34 PM"/>
          </v:shape>
        </w:pict>
      </w:r>
    </w:p>
    <w:p w:rsidR="008A2C10" w:rsidRDefault="008A2C10" w:rsidP="008A2C10">
      <w:r>
        <w:tab/>
        <w:t>+ Câu truy vấn 2</w:t>
      </w:r>
    </w:p>
    <w:p w:rsidR="008A2C10" w:rsidRDefault="00F0758A" w:rsidP="00034D37">
      <w:pPr>
        <w:rPr>
          <w:noProof/>
        </w:rPr>
      </w:pPr>
      <w:r>
        <w:rPr>
          <w:noProof/>
        </w:rPr>
        <w:pict>
          <v:shape id="Picture 4" o:spid="_x0000_i1027" type="#_x0000_t75" style="width:408.4pt;height:275.35pt;visibility:visible;mso-wrap-style:square">
            <v:imagedata r:id="rId10" o:title="12-7-2017 12-11-42 PM"/>
          </v:shape>
        </w:pict>
      </w:r>
    </w:p>
    <w:p w:rsidR="000218C2" w:rsidRDefault="000218C2" w:rsidP="00034D37">
      <w:pPr>
        <w:rPr>
          <w:noProof/>
        </w:rPr>
      </w:pPr>
      <w:r>
        <w:rPr>
          <w:noProof/>
        </w:rPr>
        <w:t>- Kết quả</w:t>
      </w:r>
    </w:p>
    <w:p w:rsidR="000218C2" w:rsidRDefault="00F0758A" w:rsidP="00034D37">
      <w:pPr>
        <w:rPr>
          <w:noProof/>
        </w:rPr>
      </w:pPr>
      <w:r>
        <w:rPr>
          <w:noProof/>
        </w:rPr>
        <w:lastRenderedPageBreak/>
        <w:pict>
          <v:shape id="Picture 5" o:spid="_x0000_i1028" type="#_x0000_t75" style="width:348.5pt;height:308.75pt;visibility:visible;mso-wrap-style:square">
            <v:imagedata r:id="rId11" o:title="12-7-2017 12-43-08 PM"/>
          </v:shape>
        </w:pict>
      </w:r>
    </w:p>
    <w:p w:rsidR="00FD1749" w:rsidRDefault="00FD1749" w:rsidP="00034D37">
      <w:pPr>
        <w:rPr>
          <w:noProof/>
        </w:rPr>
      </w:pPr>
      <w:r>
        <w:rPr>
          <w:noProof/>
        </w:rPr>
        <w:t>- Kết luậ</w:t>
      </w:r>
      <w:r w:rsidR="00577793">
        <w:rPr>
          <w:noProof/>
        </w:rPr>
        <w:t>n:</w:t>
      </w:r>
    </w:p>
    <w:p w:rsidR="00577793" w:rsidRDefault="00577793" w:rsidP="00577793">
      <w:pPr>
        <w:jc w:val="both"/>
      </w:pPr>
      <w:r>
        <w:rPr>
          <w:noProof/>
        </w:rPr>
        <w:tab/>
        <w:t xml:space="preserve">+ </w:t>
      </w:r>
      <w:r>
        <w:t xml:space="preserve">Câu truy vấn 1 cho kết quả tốt hơn câu truy vấn thứ 2, do vùng chọn có đặc trưng rõ ràng và riêng biệt hơn so với vùng chọn của câu truy vấn thứ 2. </w:t>
      </w:r>
    </w:p>
    <w:p w:rsidR="00577793" w:rsidRPr="00857F24" w:rsidRDefault="00577793" w:rsidP="00577793">
      <w:r>
        <w:tab/>
        <w:t>+ Tổng quan lại, hệ thống hiệu quả và cho kết quả rất chính xác trên truy vấn với building do xét trên 2 câu truy vấn ngẫu nhiên đo được MAP = 0.98</w:t>
      </w:r>
    </w:p>
    <w:p w:rsidR="00C052C1" w:rsidRDefault="00C052C1" w:rsidP="00BC4A19">
      <w:pPr>
        <w:pStyle w:val="Heading1"/>
        <w:rPr>
          <w:rStyle w:val="Heading1Char"/>
          <w:b/>
        </w:rPr>
      </w:pPr>
      <w:r>
        <w:rPr>
          <w:lang w:val="vi-VN"/>
        </w:rPr>
        <w:br w:type="page"/>
      </w:r>
      <w:bookmarkStart w:id="30" w:name="_Toc502355583"/>
      <w:r w:rsidRPr="00FD4CC1">
        <w:rPr>
          <w:rStyle w:val="Heading1Char"/>
          <w:b/>
          <w:lang w:val="vi-VN"/>
        </w:rPr>
        <w:lastRenderedPageBreak/>
        <w:t xml:space="preserve">Chương </w:t>
      </w:r>
      <w:r w:rsidRPr="00BC4A19">
        <w:rPr>
          <w:rStyle w:val="Heading1Char"/>
          <w:b/>
          <w:lang w:val="vi-VN"/>
        </w:rPr>
        <w:t>4</w:t>
      </w:r>
      <w:r w:rsidRPr="00FD4CC1">
        <w:rPr>
          <w:rStyle w:val="Heading1Char"/>
          <w:b/>
          <w:lang w:val="vi-VN"/>
        </w:rPr>
        <w:t xml:space="preserve"> – </w:t>
      </w:r>
      <w:r w:rsidR="0004354F">
        <w:rPr>
          <w:rStyle w:val="Heading1Char"/>
          <w:b/>
        </w:rPr>
        <w:t>T</w:t>
      </w:r>
      <w:r w:rsidR="0004354F" w:rsidRPr="0004354F">
        <w:rPr>
          <w:rStyle w:val="Heading1Char"/>
          <w:b/>
        </w:rPr>
        <w:t>ÀI</w:t>
      </w:r>
      <w:r w:rsidR="0004354F">
        <w:rPr>
          <w:rStyle w:val="Heading1Char"/>
          <w:b/>
        </w:rPr>
        <w:t xml:space="preserve"> LI</w:t>
      </w:r>
      <w:r w:rsidR="0004354F" w:rsidRPr="0004354F">
        <w:rPr>
          <w:rStyle w:val="Heading1Char"/>
          <w:b/>
        </w:rPr>
        <w:t>ỆU</w:t>
      </w:r>
      <w:r w:rsidR="0004354F">
        <w:rPr>
          <w:rStyle w:val="Heading1Char"/>
          <w:b/>
        </w:rPr>
        <w:t xml:space="preserve"> THAM KH</w:t>
      </w:r>
      <w:r w:rsidR="0004354F" w:rsidRPr="0004354F">
        <w:rPr>
          <w:rStyle w:val="Heading1Char"/>
          <w:b/>
        </w:rPr>
        <w:t>ẢO</w:t>
      </w:r>
      <w:bookmarkEnd w:id="30"/>
    </w:p>
    <w:p w:rsidR="003738C6" w:rsidRDefault="003738C6" w:rsidP="003738C6">
      <w:r w:rsidRPr="00CC2DC2">
        <w:rPr>
          <w:lang w:val="vi-VN"/>
        </w:rPr>
        <w:t xml:space="preserve">- </w:t>
      </w:r>
      <w:r w:rsidR="004B5020">
        <w:t xml:space="preserve">C. </w:t>
      </w:r>
      <w:r w:rsidR="0085337B">
        <w:t xml:space="preserve">Manning, P Raghavan, H. Schutze: </w:t>
      </w:r>
      <w:r w:rsidR="0085337B" w:rsidRPr="008A3B06">
        <w:rPr>
          <w:b/>
        </w:rPr>
        <w:t>Introduction to I</w:t>
      </w:r>
      <w:r w:rsidR="00A92AA9" w:rsidRPr="008A3B06">
        <w:rPr>
          <w:b/>
        </w:rPr>
        <w:t>nformation Retrieval</w:t>
      </w:r>
      <w:r w:rsidR="00D44244">
        <w:t>, 2008</w:t>
      </w:r>
      <w:r w:rsidR="00A6019C">
        <w:t>.</w:t>
      </w:r>
    </w:p>
    <w:p w:rsidR="000959C6" w:rsidRDefault="000F062C" w:rsidP="004B5020">
      <w:r>
        <w:t xml:space="preserve">- </w:t>
      </w:r>
      <w:r w:rsidRPr="000F062C">
        <w:rPr>
          <w:rStyle w:val="fontstyle01"/>
          <w:rFonts w:ascii="Times New Roman" w:hAnsi="Times New Roman" w:cs="Times New Roman"/>
          <w:sz w:val="28"/>
          <w:szCs w:val="28"/>
        </w:rPr>
        <w:t>Ricardo Baeza-Yates and Berthier</w:t>
      </w:r>
      <w:r>
        <w:rPr>
          <w:rStyle w:val="fontstyle01"/>
          <w:rFonts w:ascii="Times New Roman" w:hAnsi="Times New Roman" w:cs="Times New Roman"/>
          <w:sz w:val="28"/>
          <w:szCs w:val="28"/>
        </w:rPr>
        <w:t xml:space="preserve"> </w:t>
      </w:r>
      <w:r w:rsidRPr="000F062C">
        <w:rPr>
          <w:rStyle w:val="fontstyle01"/>
          <w:rFonts w:ascii="Times New Roman" w:hAnsi="Times New Roman" w:cs="Times New Roman"/>
          <w:sz w:val="28"/>
          <w:szCs w:val="28"/>
        </w:rPr>
        <w:t>Ribeiro-Neto, Addison-Wesley</w:t>
      </w:r>
      <w:r w:rsidR="008A3B06">
        <w:rPr>
          <w:rStyle w:val="fontstyle01"/>
          <w:rFonts w:ascii="Times New Roman" w:hAnsi="Times New Roman" w:cs="Times New Roman"/>
          <w:sz w:val="28"/>
          <w:szCs w:val="28"/>
        </w:rPr>
        <w:t xml:space="preserve">: </w:t>
      </w:r>
      <w:r w:rsidR="008A3B06" w:rsidRPr="008A3B06">
        <w:rPr>
          <w:b/>
          <w:bCs/>
          <w:iCs/>
          <w:color w:val="000000"/>
          <w:sz w:val="28"/>
          <w:szCs w:val="28"/>
        </w:rPr>
        <w:t>Modern Information Retrieval</w:t>
      </w:r>
      <w:r w:rsidR="008A3B06">
        <w:t>, 2011</w:t>
      </w:r>
      <w:r w:rsidR="009F2657">
        <w:t>.</w:t>
      </w:r>
    </w:p>
    <w:p w:rsidR="009F2657" w:rsidRDefault="009F2657" w:rsidP="004B5020">
      <w:r>
        <w:t xml:space="preserve">- </w:t>
      </w:r>
      <w:r w:rsidRPr="009F2657">
        <w:rPr>
          <w:rStyle w:val="fontstyle01"/>
          <w:rFonts w:ascii="Times New Roman" w:hAnsi="Times New Roman" w:cs="Times New Roman"/>
          <w:sz w:val="28"/>
          <w:szCs w:val="28"/>
        </w:rPr>
        <w:t>Stefan Buttcher,</w:t>
      </w:r>
      <w:r>
        <w:rPr>
          <w:rStyle w:val="fontstyle01"/>
          <w:rFonts w:ascii="Times New Roman" w:hAnsi="Times New Roman" w:cs="Times New Roman"/>
          <w:sz w:val="28"/>
          <w:szCs w:val="28"/>
        </w:rPr>
        <w:t xml:space="preserve"> </w:t>
      </w:r>
      <w:r w:rsidRPr="009F2657">
        <w:rPr>
          <w:rStyle w:val="fontstyle01"/>
          <w:rFonts w:ascii="Times New Roman" w:hAnsi="Times New Roman" w:cs="Times New Roman"/>
          <w:sz w:val="28"/>
          <w:szCs w:val="28"/>
        </w:rPr>
        <w:t>Charlie Clarke, Gordon Cormack, MIT</w:t>
      </w:r>
      <w:r>
        <w:rPr>
          <w:rStyle w:val="fontstyle01"/>
          <w:rFonts w:ascii="Times New Roman" w:hAnsi="Times New Roman" w:cs="Times New Roman"/>
          <w:sz w:val="28"/>
          <w:szCs w:val="28"/>
        </w:rPr>
        <w:t xml:space="preserve"> </w:t>
      </w:r>
      <w:r w:rsidRPr="009F2657">
        <w:rPr>
          <w:rStyle w:val="fontstyle01"/>
          <w:rFonts w:ascii="Times New Roman" w:hAnsi="Times New Roman" w:cs="Times New Roman"/>
          <w:sz w:val="28"/>
          <w:szCs w:val="28"/>
        </w:rPr>
        <w:t>Press</w:t>
      </w:r>
      <w:r>
        <w:rPr>
          <w:rStyle w:val="fontstyle01"/>
          <w:rFonts w:ascii="Times New Roman" w:hAnsi="Times New Roman" w:cs="Times New Roman"/>
          <w:sz w:val="28"/>
          <w:szCs w:val="28"/>
        </w:rPr>
        <w:t xml:space="preserve">: </w:t>
      </w:r>
      <w:r w:rsidRPr="009F2657">
        <w:rPr>
          <w:b/>
          <w:bCs/>
          <w:iCs/>
          <w:color w:val="000000"/>
          <w:sz w:val="28"/>
          <w:szCs w:val="28"/>
        </w:rPr>
        <w:t>Information Retrieval:Implementing and EvaluatingSearch Engines</w:t>
      </w:r>
      <w:r>
        <w:t>, 2010</w:t>
      </w:r>
      <w:r w:rsidR="006C122C">
        <w:t>.</w:t>
      </w:r>
    </w:p>
    <w:p w:rsidR="006C122C" w:rsidRPr="006D2052" w:rsidRDefault="005749CC" w:rsidP="004B5020">
      <w:pPr>
        <w:rPr>
          <w:sz w:val="28"/>
          <w:szCs w:val="28"/>
        </w:rPr>
      </w:pPr>
      <w:r w:rsidRPr="006D2052">
        <w:rPr>
          <w:sz w:val="28"/>
          <w:szCs w:val="28"/>
        </w:rPr>
        <w:t xml:space="preserve">- </w:t>
      </w:r>
      <w:hyperlink r:id="rId12" w:tgtFrame="_blank" w:history="1">
        <w:r w:rsidR="006D2052" w:rsidRPr="006D2052">
          <w:rPr>
            <w:rStyle w:val="Hyperlink"/>
            <w:color w:val="006580"/>
            <w:sz w:val="28"/>
            <w:szCs w:val="28"/>
          </w:rPr>
          <w:t>https://github.com/nvtiep/Instance-Search</w:t>
        </w:r>
      </w:hyperlink>
    </w:p>
    <w:sectPr w:rsidR="006C122C" w:rsidRPr="006D2052" w:rsidSect="002628C8">
      <w:headerReference w:type="default" r:id="rId13"/>
      <w:pgSz w:w="11907" w:h="16839" w:code="9"/>
      <w:pgMar w:top="1985" w:right="1134" w:bottom="1701" w:left="1985" w:header="0" w:footer="6" w:gutter="0"/>
      <w:cols w:space="720"/>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2B90" w:rsidRDefault="00D72B90" w:rsidP="002628C8">
      <w:pPr>
        <w:spacing w:line="240" w:lineRule="auto"/>
      </w:pPr>
      <w:r>
        <w:separator/>
      </w:r>
    </w:p>
  </w:endnote>
  <w:endnote w:type="continuationSeparator" w:id="1">
    <w:p w:rsidR="00D72B90" w:rsidRDefault="00D72B90" w:rsidP="002628C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2B90" w:rsidRDefault="00D72B90" w:rsidP="002628C8">
      <w:pPr>
        <w:spacing w:line="240" w:lineRule="auto"/>
      </w:pPr>
      <w:r>
        <w:separator/>
      </w:r>
    </w:p>
  </w:footnote>
  <w:footnote w:type="continuationSeparator" w:id="1">
    <w:p w:rsidR="00D72B90" w:rsidRDefault="00D72B90" w:rsidP="002628C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52C1" w:rsidRPr="002628C8" w:rsidRDefault="00C052C1">
    <w:pPr>
      <w:pStyle w:val="Header"/>
      <w:jc w:val="center"/>
      <w:rPr>
        <w:szCs w:val="26"/>
      </w:rPr>
    </w:pPr>
  </w:p>
  <w:p w:rsidR="00C052C1" w:rsidRDefault="00C052C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255F0"/>
    <w:multiLevelType w:val="multilevel"/>
    <w:tmpl w:val="FFFFFFF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52B7767"/>
    <w:multiLevelType w:val="hybridMultilevel"/>
    <w:tmpl w:val="96860DE0"/>
    <w:lvl w:ilvl="0" w:tplc="EF9614DA">
      <w:numFmt w:val="bullet"/>
      <w:lvlText w:val="-"/>
      <w:lvlJc w:val="left"/>
      <w:pPr>
        <w:ind w:left="1080" w:hanging="360"/>
      </w:pPr>
      <w:rPr>
        <w:rFonts w:ascii="Times New Roman" w:eastAsia="Times New Roman" w:hAnsi="Times New Roman" w:hint="default"/>
      </w:rPr>
    </w:lvl>
    <w:lvl w:ilvl="1" w:tplc="042A0003" w:tentative="1">
      <w:start w:val="1"/>
      <w:numFmt w:val="bullet"/>
      <w:lvlText w:val="o"/>
      <w:lvlJc w:val="left"/>
      <w:pPr>
        <w:ind w:left="1800" w:hanging="360"/>
      </w:pPr>
      <w:rPr>
        <w:rFonts w:ascii="Courier New" w:hAnsi="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79C1EBC"/>
    <w:multiLevelType w:val="hybridMultilevel"/>
    <w:tmpl w:val="E8D48F0A"/>
    <w:lvl w:ilvl="0" w:tplc="E3DAE8C8">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3">
    <w:nsid w:val="07F33573"/>
    <w:multiLevelType w:val="hybridMultilevel"/>
    <w:tmpl w:val="856AB852"/>
    <w:lvl w:ilvl="0" w:tplc="0409000F">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4">
    <w:nsid w:val="080C5791"/>
    <w:multiLevelType w:val="hybridMultilevel"/>
    <w:tmpl w:val="9B466EA0"/>
    <w:lvl w:ilvl="0" w:tplc="7F3A5CD4">
      <w:start w:val="1"/>
      <w:numFmt w:val="lowerLetter"/>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5">
    <w:nsid w:val="0A591D67"/>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A965600"/>
    <w:multiLevelType w:val="hybridMultilevel"/>
    <w:tmpl w:val="01E28CA2"/>
    <w:lvl w:ilvl="0" w:tplc="042A000F">
      <w:start w:val="1"/>
      <w:numFmt w:val="decimal"/>
      <w:lvlText w:val="%1."/>
      <w:lvlJc w:val="left"/>
      <w:pPr>
        <w:ind w:left="720" w:hanging="360"/>
      </w:pPr>
      <w:rPr>
        <w:rFonts w:cs="Times New Roman"/>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7">
    <w:nsid w:val="149960BC"/>
    <w:multiLevelType w:val="multilevel"/>
    <w:tmpl w:val="FFFFFFF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18B35232"/>
    <w:multiLevelType w:val="hybridMultilevel"/>
    <w:tmpl w:val="66A07344"/>
    <w:lvl w:ilvl="0" w:tplc="D3F26F2C">
      <w:numFmt w:val="bullet"/>
      <w:lvlText w:val="-"/>
      <w:lvlJc w:val="left"/>
      <w:pPr>
        <w:ind w:left="1440" w:hanging="360"/>
      </w:pPr>
      <w:rPr>
        <w:rFonts w:ascii="Times New Roman" w:eastAsia="Times New Roman" w:hAnsi="Times New Roman" w:hint="default"/>
        <w:b/>
        <w:color w:val="FF0000"/>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B2E73AE"/>
    <w:multiLevelType w:val="multilevel"/>
    <w:tmpl w:val="FFFFFFF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1FE017F2"/>
    <w:multiLevelType w:val="hybridMultilevel"/>
    <w:tmpl w:val="849CFCEE"/>
    <w:lvl w:ilvl="0" w:tplc="042A000F">
      <w:start w:val="1"/>
      <w:numFmt w:val="decimal"/>
      <w:lvlText w:val="%1."/>
      <w:lvlJc w:val="left"/>
      <w:pPr>
        <w:ind w:left="720" w:hanging="360"/>
      </w:pPr>
      <w:rPr>
        <w:rFonts w:cs="Times New Roman"/>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11">
    <w:nsid w:val="21700296"/>
    <w:multiLevelType w:val="hybridMultilevel"/>
    <w:tmpl w:val="A042A27E"/>
    <w:lvl w:ilvl="0" w:tplc="EF9614DA">
      <w:numFmt w:val="bullet"/>
      <w:lvlText w:val="-"/>
      <w:lvlJc w:val="left"/>
      <w:pPr>
        <w:ind w:left="720" w:hanging="360"/>
      </w:pPr>
      <w:rPr>
        <w:rFonts w:ascii="Times New Roman" w:eastAsia="Times New Roman" w:hAnsi="Times New Roman"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22F20D8"/>
    <w:multiLevelType w:val="hybridMultilevel"/>
    <w:tmpl w:val="745C89AC"/>
    <w:lvl w:ilvl="0" w:tplc="EF9614DA">
      <w:numFmt w:val="bullet"/>
      <w:lvlText w:val="-"/>
      <w:lvlJc w:val="left"/>
      <w:pPr>
        <w:ind w:left="720" w:hanging="360"/>
      </w:pPr>
      <w:rPr>
        <w:rFonts w:ascii="Times New Roman" w:eastAsia="Times New Roman" w:hAnsi="Times New Roman"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5F2A5D"/>
    <w:multiLevelType w:val="hybridMultilevel"/>
    <w:tmpl w:val="EB2CA8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7A050FB"/>
    <w:multiLevelType w:val="multilevel"/>
    <w:tmpl w:val="FFFFFFF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5">
    <w:nsid w:val="2D474007"/>
    <w:multiLevelType w:val="hybridMultilevel"/>
    <w:tmpl w:val="FE849928"/>
    <w:lvl w:ilvl="0" w:tplc="EF9614DA">
      <w:numFmt w:val="bullet"/>
      <w:lvlText w:val="-"/>
      <w:lvlJc w:val="left"/>
      <w:pPr>
        <w:ind w:left="1287" w:hanging="360"/>
      </w:pPr>
      <w:rPr>
        <w:rFonts w:ascii="Times New Roman" w:eastAsia="Times New Roman" w:hAnsi="Times New Roman" w:hint="default"/>
      </w:rPr>
    </w:lvl>
    <w:lvl w:ilvl="1" w:tplc="042A0003" w:tentative="1">
      <w:start w:val="1"/>
      <w:numFmt w:val="bullet"/>
      <w:lvlText w:val="o"/>
      <w:lvlJc w:val="left"/>
      <w:pPr>
        <w:ind w:left="2007" w:hanging="360"/>
      </w:pPr>
      <w:rPr>
        <w:rFonts w:ascii="Courier New" w:hAnsi="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nsid w:val="2FD81B2D"/>
    <w:multiLevelType w:val="hybridMultilevel"/>
    <w:tmpl w:val="D97AA5D8"/>
    <w:lvl w:ilvl="0" w:tplc="D6061F6C">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17">
    <w:nsid w:val="3348044A"/>
    <w:multiLevelType w:val="hybridMultilevel"/>
    <w:tmpl w:val="697E84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3EB7FCE"/>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9">
    <w:nsid w:val="379E6872"/>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0">
    <w:nsid w:val="38A14364"/>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1">
    <w:nsid w:val="39290E5C"/>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2">
    <w:nsid w:val="3B876B25"/>
    <w:multiLevelType w:val="hybridMultilevel"/>
    <w:tmpl w:val="40CAD642"/>
    <w:lvl w:ilvl="0" w:tplc="61DCC7EC">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23">
    <w:nsid w:val="3C827E4B"/>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4">
    <w:nsid w:val="4061083A"/>
    <w:multiLevelType w:val="multilevel"/>
    <w:tmpl w:val="FFFFFFF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5">
    <w:nsid w:val="43CE029B"/>
    <w:multiLevelType w:val="hybridMultilevel"/>
    <w:tmpl w:val="5C64CEE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nsid w:val="4A96212F"/>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7">
    <w:nsid w:val="4E961DA4"/>
    <w:multiLevelType w:val="multilevel"/>
    <w:tmpl w:val="0409001F"/>
    <w:numStyleLink w:val="111111"/>
  </w:abstractNum>
  <w:abstractNum w:abstractNumId="28">
    <w:nsid w:val="4EF01D42"/>
    <w:multiLevelType w:val="hybridMultilevel"/>
    <w:tmpl w:val="3B0834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D803769"/>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0">
    <w:nsid w:val="61787F24"/>
    <w:multiLevelType w:val="hybridMultilevel"/>
    <w:tmpl w:val="6DDAAAFC"/>
    <w:lvl w:ilvl="0" w:tplc="042A000F">
      <w:start w:val="1"/>
      <w:numFmt w:val="decimal"/>
      <w:lvlText w:val="%1."/>
      <w:lvlJc w:val="left"/>
      <w:pPr>
        <w:ind w:left="720" w:hanging="360"/>
      </w:pPr>
      <w:rPr>
        <w:rFonts w:cs="Times New Roman" w:hint="default"/>
      </w:rPr>
    </w:lvl>
    <w:lvl w:ilvl="1" w:tplc="042A0019">
      <w:start w:val="1"/>
      <w:numFmt w:val="lowerLetter"/>
      <w:lvlText w:val="%2."/>
      <w:lvlJc w:val="left"/>
      <w:pPr>
        <w:ind w:left="1440" w:hanging="360"/>
      </w:pPr>
      <w:rPr>
        <w:rFonts w:cs="Times New Roman"/>
      </w:rPr>
    </w:lvl>
    <w:lvl w:ilvl="2" w:tplc="042A001B">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1">
    <w:nsid w:val="64CD5F49"/>
    <w:multiLevelType w:val="multilevel"/>
    <w:tmpl w:val="0409001F"/>
    <w:numStyleLink w:val="111111"/>
  </w:abstractNum>
  <w:abstractNum w:abstractNumId="32">
    <w:nsid w:val="65E67317"/>
    <w:multiLevelType w:val="hybridMultilevel"/>
    <w:tmpl w:val="1EA2B0B0"/>
    <w:lvl w:ilvl="0" w:tplc="42622C4C">
      <w:start w:val="1"/>
      <w:numFmt w:val="bullet"/>
      <w:pStyle w:val="Subtitle"/>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3">
    <w:nsid w:val="6785229F"/>
    <w:multiLevelType w:val="hybridMultilevel"/>
    <w:tmpl w:val="523AE54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nsid w:val="689F7502"/>
    <w:multiLevelType w:val="hybridMultilevel"/>
    <w:tmpl w:val="295AEB70"/>
    <w:lvl w:ilvl="0" w:tplc="EF9614DA">
      <w:numFmt w:val="bullet"/>
      <w:lvlText w:val="-"/>
      <w:lvlJc w:val="left"/>
      <w:pPr>
        <w:ind w:left="720" w:hanging="360"/>
      </w:pPr>
      <w:rPr>
        <w:rFonts w:ascii="Times New Roman" w:eastAsia="Times New Roman" w:hAnsi="Times New Roman"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CF40A5D"/>
    <w:multiLevelType w:val="hybridMultilevel"/>
    <w:tmpl w:val="64DA6F88"/>
    <w:lvl w:ilvl="0" w:tplc="04090001">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2F47AB"/>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7">
    <w:nsid w:val="718F5C07"/>
    <w:multiLevelType w:val="hybridMultilevel"/>
    <w:tmpl w:val="755CBEC2"/>
    <w:lvl w:ilvl="0" w:tplc="EF9614DA">
      <w:numFmt w:val="bullet"/>
      <w:lvlText w:val="-"/>
      <w:lvlJc w:val="left"/>
      <w:pPr>
        <w:ind w:left="720" w:hanging="360"/>
      </w:pPr>
      <w:rPr>
        <w:rFonts w:ascii="Times New Roman" w:eastAsia="Times New Roman" w:hAnsi="Times New Roman"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73485648"/>
    <w:multiLevelType w:val="hybridMultilevel"/>
    <w:tmpl w:val="B3E4BACA"/>
    <w:lvl w:ilvl="0" w:tplc="EF9614DA">
      <w:numFmt w:val="bullet"/>
      <w:lvlText w:val="-"/>
      <w:lvlJc w:val="left"/>
      <w:pPr>
        <w:ind w:left="927" w:hanging="360"/>
      </w:pPr>
      <w:rPr>
        <w:rFonts w:ascii="Times New Roman" w:eastAsia="Times New Roman" w:hAnsi="Times New Roman" w:hint="default"/>
      </w:rPr>
    </w:lvl>
    <w:lvl w:ilvl="1" w:tplc="042A0003" w:tentative="1">
      <w:start w:val="1"/>
      <w:numFmt w:val="bullet"/>
      <w:lvlText w:val="o"/>
      <w:lvlJc w:val="left"/>
      <w:pPr>
        <w:ind w:left="1647" w:hanging="360"/>
      </w:pPr>
      <w:rPr>
        <w:rFonts w:ascii="Courier New" w:hAnsi="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9">
    <w:nsid w:val="734F7A75"/>
    <w:multiLevelType w:val="multilevel"/>
    <w:tmpl w:val="FFFFFFF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0">
    <w:nsid w:val="769042EB"/>
    <w:multiLevelType w:val="hybridMultilevel"/>
    <w:tmpl w:val="2FAA0CA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41">
    <w:nsid w:val="78E94656"/>
    <w:multiLevelType w:val="hybridMultilevel"/>
    <w:tmpl w:val="354C15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11"/>
  </w:num>
  <w:num w:numId="4">
    <w:abstractNumId w:val="1"/>
  </w:num>
  <w:num w:numId="5">
    <w:abstractNumId w:val="34"/>
  </w:num>
  <w:num w:numId="6">
    <w:abstractNumId w:val="6"/>
  </w:num>
  <w:num w:numId="7">
    <w:abstractNumId w:val="30"/>
  </w:num>
  <w:num w:numId="8">
    <w:abstractNumId w:val="10"/>
  </w:num>
  <w:num w:numId="9">
    <w:abstractNumId w:val="41"/>
  </w:num>
  <w:num w:numId="10">
    <w:abstractNumId w:val="37"/>
  </w:num>
  <w:num w:numId="11">
    <w:abstractNumId w:val="12"/>
  </w:num>
  <w:num w:numId="12">
    <w:abstractNumId w:val="27"/>
    <w:lvlOverride w:ilvl="0">
      <w:startOverride w:val="1"/>
      <w:lvl w:ilvl="0">
        <w:start w:val="1"/>
        <w:numFmt w:val="decimal"/>
        <w:lvlText w:val=""/>
        <w:lvlJc w:val="left"/>
        <w:rPr>
          <w:rFonts w:cs="Times New Roman"/>
        </w:rPr>
      </w:lvl>
    </w:lvlOverride>
    <w:lvlOverride w:ilvl="1">
      <w:startOverride w:val="1"/>
      <w:lvl w:ilvl="1">
        <w:start w:val="1"/>
        <w:numFmt w:val="decimal"/>
        <w:lvlText w:val="%1.%2."/>
        <w:lvlJc w:val="left"/>
        <w:pPr>
          <w:tabs>
            <w:tab w:val="num" w:pos="792"/>
          </w:tabs>
          <w:ind w:left="792" w:hanging="432"/>
        </w:pPr>
        <w:rPr>
          <w:rFonts w:cs="Times New Roman"/>
        </w:rPr>
      </w:lvl>
    </w:lvlOverride>
    <w:lvlOverride w:ilvl="2">
      <w:startOverride w:val="1"/>
      <w:lvl w:ilvl="2">
        <w:start w:val="1"/>
        <w:numFmt w:val="decimal"/>
        <w:lvlText w:val="%1.%2.%3."/>
        <w:lvlJc w:val="left"/>
        <w:pPr>
          <w:tabs>
            <w:tab w:val="num" w:pos="1440"/>
          </w:tabs>
          <w:ind w:left="1224" w:hanging="504"/>
        </w:pPr>
        <w:rPr>
          <w:rFonts w:cs="Times New Roman"/>
        </w:rPr>
      </w:lvl>
    </w:lvlOverride>
    <w:lvlOverride w:ilvl="3">
      <w:startOverride w:val="1"/>
      <w:lvl w:ilvl="3">
        <w:start w:val="1"/>
        <w:numFmt w:val="decimal"/>
        <w:lvlText w:val=""/>
        <w:lvlJc w:val="left"/>
        <w:rPr>
          <w:rFonts w:cs="Times New Roman"/>
        </w:rPr>
      </w:lvl>
    </w:lvlOverride>
    <w:lvlOverride w:ilvl="4">
      <w:startOverride w:val="1"/>
      <w:lvl w:ilvl="4">
        <w:start w:val="1"/>
        <w:numFmt w:val="decimal"/>
        <w:lvlText w:val=""/>
        <w:lvlJc w:val="left"/>
        <w:rPr>
          <w:rFonts w:cs="Times New Roman"/>
        </w:rPr>
      </w:lvl>
    </w:lvlOverride>
    <w:lvlOverride w:ilvl="5">
      <w:startOverride w:val="1"/>
      <w:lvl w:ilvl="5">
        <w:start w:val="1"/>
        <w:numFmt w:val="decimal"/>
        <w:lvlText w:val=""/>
        <w:lvlJc w:val="left"/>
        <w:rPr>
          <w:rFonts w:cs="Times New Roman"/>
        </w:rPr>
      </w:lvl>
    </w:lvlOverride>
    <w:lvlOverride w:ilvl="6">
      <w:startOverride w:val="1"/>
      <w:lvl w:ilvl="6">
        <w:start w:val="1"/>
        <w:numFmt w:val="decimal"/>
        <w:lvlText w:val=""/>
        <w:lvlJc w:val="left"/>
        <w:rPr>
          <w:rFonts w:cs="Times New Roman"/>
        </w:rPr>
      </w:lvl>
    </w:lvlOverride>
    <w:lvlOverride w:ilvl="7">
      <w:startOverride w:val="1"/>
      <w:lvl w:ilvl="7">
        <w:start w:val="1"/>
        <w:numFmt w:val="decimal"/>
        <w:lvlText w:val=""/>
        <w:lvlJc w:val="left"/>
        <w:rPr>
          <w:rFonts w:cs="Times New Roman"/>
        </w:rPr>
      </w:lvl>
    </w:lvlOverride>
    <w:lvlOverride w:ilvl="8">
      <w:startOverride w:val="1"/>
      <w:lvl w:ilvl="8">
        <w:start w:val="1"/>
        <w:numFmt w:val="decimal"/>
        <w:lvlText w:val=""/>
        <w:lvlJc w:val="left"/>
        <w:rPr>
          <w:rFonts w:cs="Times New Roman"/>
        </w:rPr>
      </w:lvl>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0"/>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31"/>
  </w:num>
  <w:num w:numId="19">
    <w:abstractNumId w:val="33"/>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8"/>
  </w:num>
  <w:num w:numId="23">
    <w:abstractNumId w:val="35"/>
  </w:num>
  <w:num w:numId="24">
    <w:abstractNumId w:val="28"/>
  </w:num>
  <w:num w:numId="25">
    <w:abstractNumId w:val="25"/>
  </w:num>
  <w:num w:numId="26">
    <w:abstractNumId w:val="38"/>
  </w:num>
  <w:num w:numId="27">
    <w:abstractNumId w:val="15"/>
  </w:num>
  <w:num w:numId="28">
    <w:abstractNumId w:val="18"/>
  </w:num>
  <w:num w:numId="29">
    <w:abstractNumId w:val="0"/>
  </w:num>
  <w:num w:numId="30">
    <w:abstractNumId w:val="19"/>
  </w:num>
  <w:num w:numId="31">
    <w:abstractNumId w:val="39"/>
  </w:num>
  <w:num w:numId="32">
    <w:abstractNumId w:val="20"/>
  </w:num>
  <w:num w:numId="33">
    <w:abstractNumId w:val="24"/>
  </w:num>
  <w:num w:numId="34">
    <w:abstractNumId w:val="36"/>
  </w:num>
  <w:num w:numId="35">
    <w:abstractNumId w:val="7"/>
  </w:num>
  <w:num w:numId="36">
    <w:abstractNumId w:val="29"/>
  </w:num>
  <w:num w:numId="37">
    <w:abstractNumId w:val="14"/>
  </w:num>
  <w:num w:numId="38">
    <w:abstractNumId w:val="26"/>
  </w:num>
  <w:num w:numId="39">
    <w:abstractNumId w:val="9"/>
  </w:num>
  <w:num w:numId="40">
    <w:abstractNumId w:val="21"/>
  </w:num>
  <w:num w:numId="41">
    <w:abstractNumId w:val="5"/>
  </w:num>
  <w:num w:numId="42">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ttachedTemplate r:id="rId1"/>
  <w:doNotTrackMoves/>
  <w:defaultTabStop w:val="720"/>
  <w:drawingGridHorizontalSpacing w:val="110"/>
  <w:displayHorizontalDrawingGridEvery w:val="2"/>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02868"/>
    <w:rsid w:val="0000272C"/>
    <w:rsid w:val="0000600C"/>
    <w:rsid w:val="000062E3"/>
    <w:rsid w:val="00006C4A"/>
    <w:rsid w:val="00010962"/>
    <w:rsid w:val="00013A70"/>
    <w:rsid w:val="00015312"/>
    <w:rsid w:val="000207E9"/>
    <w:rsid w:val="000218C2"/>
    <w:rsid w:val="00023848"/>
    <w:rsid w:val="000273B3"/>
    <w:rsid w:val="00034D37"/>
    <w:rsid w:val="0004354F"/>
    <w:rsid w:val="000446AA"/>
    <w:rsid w:val="00044703"/>
    <w:rsid w:val="00052F1E"/>
    <w:rsid w:val="00053833"/>
    <w:rsid w:val="00054539"/>
    <w:rsid w:val="00063C2C"/>
    <w:rsid w:val="00065957"/>
    <w:rsid w:val="00071F5D"/>
    <w:rsid w:val="00080362"/>
    <w:rsid w:val="00081864"/>
    <w:rsid w:val="0008196E"/>
    <w:rsid w:val="00084DED"/>
    <w:rsid w:val="00094B23"/>
    <w:rsid w:val="000959C6"/>
    <w:rsid w:val="00095F57"/>
    <w:rsid w:val="000A184A"/>
    <w:rsid w:val="000A67B4"/>
    <w:rsid w:val="000A7AA9"/>
    <w:rsid w:val="000B115D"/>
    <w:rsid w:val="000B38AD"/>
    <w:rsid w:val="000B4232"/>
    <w:rsid w:val="000B6882"/>
    <w:rsid w:val="000C0A91"/>
    <w:rsid w:val="000C599D"/>
    <w:rsid w:val="000C753C"/>
    <w:rsid w:val="000E568F"/>
    <w:rsid w:val="000E7EB4"/>
    <w:rsid w:val="000F062C"/>
    <w:rsid w:val="000F15D5"/>
    <w:rsid w:val="00101A0F"/>
    <w:rsid w:val="00102868"/>
    <w:rsid w:val="00105FFF"/>
    <w:rsid w:val="0012520D"/>
    <w:rsid w:val="0012694B"/>
    <w:rsid w:val="00137813"/>
    <w:rsid w:val="001418D5"/>
    <w:rsid w:val="00146B73"/>
    <w:rsid w:val="00153B0D"/>
    <w:rsid w:val="001545DD"/>
    <w:rsid w:val="00154BD6"/>
    <w:rsid w:val="00163678"/>
    <w:rsid w:val="00163E9A"/>
    <w:rsid w:val="00166EBB"/>
    <w:rsid w:val="001720AC"/>
    <w:rsid w:val="0017322D"/>
    <w:rsid w:val="00173822"/>
    <w:rsid w:val="00174C4D"/>
    <w:rsid w:val="00175F26"/>
    <w:rsid w:val="00176B75"/>
    <w:rsid w:val="001843C6"/>
    <w:rsid w:val="00185F0A"/>
    <w:rsid w:val="00187240"/>
    <w:rsid w:val="00192B6E"/>
    <w:rsid w:val="001956F1"/>
    <w:rsid w:val="0019576E"/>
    <w:rsid w:val="001A1280"/>
    <w:rsid w:val="001A1662"/>
    <w:rsid w:val="001A2674"/>
    <w:rsid w:val="001A4236"/>
    <w:rsid w:val="001A5FFB"/>
    <w:rsid w:val="001A6A8B"/>
    <w:rsid w:val="001B1E32"/>
    <w:rsid w:val="001C2275"/>
    <w:rsid w:val="001D397C"/>
    <w:rsid w:val="001D50BE"/>
    <w:rsid w:val="001E3473"/>
    <w:rsid w:val="001F2088"/>
    <w:rsid w:val="001F4FD0"/>
    <w:rsid w:val="002000E7"/>
    <w:rsid w:val="00203C32"/>
    <w:rsid w:val="0021049B"/>
    <w:rsid w:val="002126B4"/>
    <w:rsid w:val="00215850"/>
    <w:rsid w:val="00217938"/>
    <w:rsid w:val="00220A91"/>
    <w:rsid w:val="00221896"/>
    <w:rsid w:val="00227DB9"/>
    <w:rsid w:val="002437FB"/>
    <w:rsid w:val="00251D70"/>
    <w:rsid w:val="00253B8B"/>
    <w:rsid w:val="002546D1"/>
    <w:rsid w:val="0025479D"/>
    <w:rsid w:val="00257B8E"/>
    <w:rsid w:val="002628C8"/>
    <w:rsid w:val="00264E63"/>
    <w:rsid w:val="0027365F"/>
    <w:rsid w:val="0027390E"/>
    <w:rsid w:val="00277E48"/>
    <w:rsid w:val="00283A3D"/>
    <w:rsid w:val="00290EC9"/>
    <w:rsid w:val="0029300E"/>
    <w:rsid w:val="00293F07"/>
    <w:rsid w:val="002946A4"/>
    <w:rsid w:val="00296052"/>
    <w:rsid w:val="002A4F6B"/>
    <w:rsid w:val="002C0071"/>
    <w:rsid w:val="002C0BF1"/>
    <w:rsid w:val="002D1362"/>
    <w:rsid w:val="002D3D01"/>
    <w:rsid w:val="002E6EA7"/>
    <w:rsid w:val="002E73B1"/>
    <w:rsid w:val="002F34DD"/>
    <w:rsid w:val="002F3FE0"/>
    <w:rsid w:val="003022C9"/>
    <w:rsid w:val="003069E4"/>
    <w:rsid w:val="00307857"/>
    <w:rsid w:val="003102B8"/>
    <w:rsid w:val="003132DF"/>
    <w:rsid w:val="00320D07"/>
    <w:rsid w:val="003300E0"/>
    <w:rsid w:val="003313DB"/>
    <w:rsid w:val="00331732"/>
    <w:rsid w:val="003323A4"/>
    <w:rsid w:val="003332B4"/>
    <w:rsid w:val="0033420B"/>
    <w:rsid w:val="003355F1"/>
    <w:rsid w:val="003659C8"/>
    <w:rsid w:val="00371A89"/>
    <w:rsid w:val="003738C6"/>
    <w:rsid w:val="00375311"/>
    <w:rsid w:val="00384216"/>
    <w:rsid w:val="003900EE"/>
    <w:rsid w:val="00395313"/>
    <w:rsid w:val="003A0D13"/>
    <w:rsid w:val="003A1D2F"/>
    <w:rsid w:val="003A2631"/>
    <w:rsid w:val="003A2B17"/>
    <w:rsid w:val="003A4760"/>
    <w:rsid w:val="003B0CB1"/>
    <w:rsid w:val="003B1A5A"/>
    <w:rsid w:val="003B4FBE"/>
    <w:rsid w:val="003B5888"/>
    <w:rsid w:val="003D325D"/>
    <w:rsid w:val="003D5C55"/>
    <w:rsid w:val="003D6AC8"/>
    <w:rsid w:val="003E22AF"/>
    <w:rsid w:val="003E2BC2"/>
    <w:rsid w:val="003F0F17"/>
    <w:rsid w:val="003F3958"/>
    <w:rsid w:val="00401F72"/>
    <w:rsid w:val="004121C7"/>
    <w:rsid w:val="004145B8"/>
    <w:rsid w:val="00415D54"/>
    <w:rsid w:val="00430E45"/>
    <w:rsid w:val="004346D3"/>
    <w:rsid w:val="00437C36"/>
    <w:rsid w:val="00443B70"/>
    <w:rsid w:val="0045347C"/>
    <w:rsid w:val="00453D3F"/>
    <w:rsid w:val="00457CD4"/>
    <w:rsid w:val="00461B34"/>
    <w:rsid w:val="00466F49"/>
    <w:rsid w:val="00467DD0"/>
    <w:rsid w:val="00470278"/>
    <w:rsid w:val="00482100"/>
    <w:rsid w:val="00492159"/>
    <w:rsid w:val="004A46FD"/>
    <w:rsid w:val="004A51A1"/>
    <w:rsid w:val="004B1512"/>
    <w:rsid w:val="004B5020"/>
    <w:rsid w:val="004C0EDA"/>
    <w:rsid w:val="004C3E49"/>
    <w:rsid w:val="004C43D1"/>
    <w:rsid w:val="004D0993"/>
    <w:rsid w:val="004E6EBB"/>
    <w:rsid w:val="004F306E"/>
    <w:rsid w:val="004F5A36"/>
    <w:rsid w:val="004F61AA"/>
    <w:rsid w:val="00503078"/>
    <w:rsid w:val="005037A8"/>
    <w:rsid w:val="00521CE7"/>
    <w:rsid w:val="00522D4F"/>
    <w:rsid w:val="00522F93"/>
    <w:rsid w:val="00531690"/>
    <w:rsid w:val="005331E3"/>
    <w:rsid w:val="005532D7"/>
    <w:rsid w:val="00557080"/>
    <w:rsid w:val="005741FC"/>
    <w:rsid w:val="0057426D"/>
    <w:rsid w:val="005749CC"/>
    <w:rsid w:val="00577793"/>
    <w:rsid w:val="0058126A"/>
    <w:rsid w:val="00586F12"/>
    <w:rsid w:val="005B212B"/>
    <w:rsid w:val="005B45F3"/>
    <w:rsid w:val="005B462D"/>
    <w:rsid w:val="005B7486"/>
    <w:rsid w:val="005C0540"/>
    <w:rsid w:val="005C3F3D"/>
    <w:rsid w:val="005D1391"/>
    <w:rsid w:val="005D250D"/>
    <w:rsid w:val="005F00F1"/>
    <w:rsid w:val="005F0FB7"/>
    <w:rsid w:val="005F2ED9"/>
    <w:rsid w:val="005F3360"/>
    <w:rsid w:val="00601A0C"/>
    <w:rsid w:val="00605F5C"/>
    <w:rsid w:val="00611377"/>
    <w:rsid w:val="006179EF"/>
    <w:rsid w:val="00620E2C"/>
    <w:rsid w:val="00621DC0"/>
    <w:rsid w:val="00626C37"/>
    <w:rsid w:val="00636E13"/>
    <w:rsid w:val="00637B33"/>
    <w:rsid w:val="0064346F"/>
    <w:rsid w:val="00646098"/>
    <w:rsid w:val="00657274"/>
    <w:rsid w:val="0066179A"/>
    <w:rsid w:val="006705A9"/>
    <w:rsid w:val="00672E27"/>
    <w:rsid w:val="00676EBB"/>
    <w:rsid w:val="0068142E"/>
    <w:rsid w:val="00685B2E"/>
    <w:rsid w:val="006901F0"/>
    <w:rsid w:val="0069025C"/>
    <w:rsid w:val="00691F8A"/>
    <w:rsid w:val="00693340"/>
    <w:rsid w:val="006944A4"/>
    <w:rsid w:val="00696B3B"/>
    <w:rsid w:val="006A3641"/>
    <w:rsid w:val="006B1AE9"/>
    <w:rsid w:val="006C122C"/>
    <w:rsid w:val="006C368B"/>
    <w:rsid w:val="006C3E6E"/>
    <w:rsid w:val="006C76FD"/>
    <w:rsid w:val="006C7BD6"/>
    <w:rsid w:val="006D2052"/>
    <w:rsid w:val="006D49F7"/>
    <w:rsid w:val="006D64C4"/>
    <w:rsid w:val="006E08C5"/>
    <w:rsid w:val="006F2F55"/>
    <w:rsid w:val="006F586E"/>
    <w:rsid w:val="00701BB5"/>
    <w:rsid w:val="0070502A"/>
    <w:rsid w:val="00720D05"/>
    <w:rsid w:val="00723D2F"/>
    <w:rsid w:val="00742082"/>
    <w:rsid w:val="00753DB6"/>
    <w:rsid w:val="00764B86"/>
    <w:rsid w:val="00766F3F"/>
    <w:rsid w:val="0077781B"/>
    <w:rsid w:val="00790F2C"/>
    <w:rsid w:val="007925BB"/>
    <w:rsid w:val="007929C0"/>
    <w:rsid w:val="007A0E3B"/>
    <w:rsid w:val="007A582B"/>
    <w:rsid w:val="007B201B"/>
    <w:rsid w:val="007B2C0A"/>
    <w:rsid w:val="007B2F96"/>
    <w:rsid w:val="007B3A04"/>
    <w:rsid w:val="007D6B15"/>
    <w:rsid w:val="007F5BAE"/>
    <w:rsid w:val="007F6A23"/>
    <w:rsid w:val="00800F14"/>
    <w:rsid w:val="00817776"/>
    <w:rsid w:val="008218BB"/>
    <w:rsid w:val="00825F96"/>
    <w:rsid w:val="00832367"/>
    <w:rsid w:val="0083343F"/>
    <w:rsid w:val="00833721"/>
    <w:rsid w:val="008375F2"/>
    <w:rsid w:val="008424BE"/>
    <w:rsid w:val="00843697"/>
    <w:rsid w:val="00846A28"/>
    <w:rsid w:val="008521E3"/>
    <w:rsid w:val="0085267E"/>
    <w:rsid w:val="0085337B"/>
    <w:rsid w:val="00854E3A"/>
    <w:rsid w:val="00857888"/>
    <w:rsid w:val="00857F24"/>
    <w:rsid w:val="00864BD3"/>
    <w:rsid w:val="00870750"/>
    <w:rsid w:val="008722F3"/>
    <w:rsid w:val="00872C16"/>
    <w:rsid w:val="00874053"/>
    <w:rsid w:val="00887DAF"/>
    <w:rsid w:val="00895608"/>
    <w:rsid w:val="008A2C10"/>
    <w:rsid w:val="008A3B06"/>
    <w:rsid w:val="008B1A5C"/>
    <w:rsid w:val="008C6315"/>
    <w:rsid w:val="008D00DD"/>
    <w:rsid w:val="008D4C1C"/>
    <w:rsid w:val="008E15F9"/>
    <w:rsid w:val="008E27B3"/>
    <w:rsid w:val="008F131C"/>
    <w:rsid w:val="008F5E33"/>
    <w:rsid w:val="00922076"/>
    <w:rsid w:val="0092277A"/>
    <w:rsid w:val="00922F5B"/>
    <w:rsid w:val="009241B7"/>
    <w:rsid w:val="0093416D"/>
    <w:rsid w:val="009418B0"/>
    <w:rsid w:val="00941907"/>
    <w:rsid w:val="009419FF"/>
    <w:rsid w:val="00945373"/>
    <w:rsid w:val="009600AD"/>
    <w:rsid w:val="009652AF"/>
    <w:rsid w:val="009704A9"/>
    <w:rsid w:val="00972291"/>
    <w:rsid w:val="00980CFE"/>
    <w:rsid w:val="00994CBF"/>
    <w:rsid w:val="009A33E2"/>
    <w:rsid w:val="009B0A20"/>
    <w:rsid w:val="009B2351"/>
    <w:rsid w:val="009B2760"/>
    <w:rsid w:val="009C6422"/>
    <w:rsid w:val="009D091D"/>
    <w:rsid w:val="009D096F"/>
    <w:rsid w:val="009D4BC4"/>
    <w:rsid w:val="009E58D2"/>
    <w:rsid w:val="009F2657"/>
    <w:rsid w:val="009F5544"/>
    <w:rsid w:val="009F7A45"/>
    <w:rsid w:val="00A03EDA"/>
    <w:rsid w:val="00A0676F"/>
    <w:rsid w:val="00A12BAF"/>
    <w:rsid w:val="00A27E78"/>
    <w:rsid w:val="00A3036D"/>
    <w:rsid w:val="00A34012"/>
    <w:rsid w:val="00A371DC"/>
    <w:rsid w:val="00A43BB1"/>
    <w:rsid w:val="00A6019C"/>
    <w:rsid w:val="00A655A4"/>
    <w:rsid w:val="00A66707"/>
    <w:rsid w:val="00A71E47"/>
    <w:rsid w:val="00A92AA9"/>
    <w:rsid w:val="00A95B9F"/>
    <w:rsid w:val="00AA0E2F"/>
    <w:rsid w:val="00AA4976"/>
    <w:rsid w:val="00AB2A23"/>
    <w:rsid w:val="00AB3438"/>
    <w:rsid w:val="00AC1FE2"/>
    <w:rsid w:val="00AC28F1"/>
    <w:rsid w:val="00AC7628"/>
    <w:rsid w:val="00AD0F0F"/>
    <w:rsid w:val="00AD3F98"/>
    <w:rsid w:val="00AD6708"/>
    <w:rsid w:val="00AE1F49"/>
    <w:rsid w:val="00AE5F26"/>
    <w:rsid w:val="00AF205F"/>
    <w:rsid w:val="00AF217D"/>
    <w:rsid w:val="00AF3C54"/>
    <w:rsid w:val="00B01AF3"/>
    <w:rsid w:val="00B04E33"/>
    <w:rsid w:val="00B16B9D"/>
    <w:rsid w:val="00B21EB5"/>
    <w:rsid w:val="00B223C0"/>
    <w:rsid w:val="00B2355E"/>
    <w:rsid w:val="00B24A0E"/>
    <w:rsid w:val="00B305FC"/>
    <w:rsid w:val="00B30CF2"/>
    <w:rsid w:val="00B32A37"/>
    <w:rsid w:val="00B35CE6"/>
    <w:rsid w:val="00B36C41"/>
    <w:rsid w:val="00B43145"/>
    <w:rsid w:val="00B4521E"/>
    <w:rsid w:val="00B5220B"/>
    <w:rsid w:val="00B622B1"/>
    <w:rsid w:val="00B622BD"/>
    <w:rsid w:val="00B668CD"/>
    <w:rsid w:val="00B73FCC"/>
    <w:rsid w:val="00B74435"/>
    <w:rsid w:val="00B77253"/>
    <w:rsid w:val="00B96FB1"/>
    <w:rsid w:val="00BA196C"/>
    <w:rsid w:val="00BA2725"/>
    <w:rsid w:val="00BB0554"/>
    <w:rsid w:val="00BB4A56"/>
    <w:rsid w:val="00BC1834"/>
    <w:rsid w:val="00BC4A19"/>
    <w:rsid w:val="00BC52D4"/>
    <w:rsid w:val="00BD11F9"/>
    <w:rsid w:val="00BD1C79"/>
    <w:rsid w:val="00BD2E19"/>
    <w:rsid w:val="00BD2F10"/>
    <w:rsid w:val="00BE6E40"/>
    <w:rsid w:val="00BE77F4"/>
    <w:rsid w:val="00BF7F70"/>
    <w:rsid w:val="00C007CC"/>
    <w:rsid w:val="00C03514"/>
    <w:rsid w:val="00C03EAA"/>
    <w:rsid w:val="00C052C1"/>
    <w:rsid w:val="00C0574D"/>
    <w:rsid w:val="00C1527A"/>
    <w:rsid w:val="00C17641"/>
    <w:rsid w:val="00C220BD"/>
    <w:rsid w:val="00C338B0"/>
    <w:rsid w:val="00C34E50"/>
    <w:rsid w:val="00C3549D"/>
    <w:rsid w:val="00C41AF8"/>
    <w:rsid w:val="00C423BB"/>
    <w:rsid w:val="00C515EC"/>
    <w:rsid w:val="00C56BB6"/>
    <w:rsid w:val="00C63059"/>
    <w:rsid w:val="00C63B9C"/>
    <w:rsid w:val="00C70769"/>
    <w:rsid w:val="00C70ADE"/>
    <w:rsid w:val="00C745AB"/>
    <w:rsid w:val="00C821F4"/>
    <w:rsid w:val="00C8332D"/>
    <w:rsid w:val="00C87390"/>
    <w:rsid w:val="00CA194C"/>
    <w:rsid w:val="00CA2491"/>
    <w:rsid w:val="00CA67C2"/>
    <w:rsid w:val="00CA6D63"/>
    <w:rsid w:val="00CA7B10"/>
    <w:rsid w:val="00CB19A4"/>
    <w:rsid w:val="00CB1F4E"/>
    <w:rsid w:val="00CB70F3"/>
    <w:rsid w:val="00CB7BBF"/>
    <w:rsid w:val="00CC2DC2"/>
    <w:rsid w:val="00CC40FA"/>
    <w:rsid w:val="00CD2F03"/>
    <w:rsid w:val="00CE4F0B"/>
    <w:rsid w:val="00CE7F12"/>
    <w:rsid w:val="00CF262D"/>
    <w:rsid w:val="00CF5C2C"/>
    <w:rsid w:val="00CF7C82"/>
    <w:rsid w:val="00D001FE"/>
    <w:rsid w:val="00D12D76"/>
    <w:rsid w:val="00D146BD"/>
    <w:rsid w:val="00D2532F"/>
    <w:rsid w:val="00D26CDB"/>
    <w:rsid w:val="00D277BE"/>
    <w:rsid w:val="00D32AA0"/>
    <w:rsid w:val="00D32BB3"/>
    <w:rsid w:val="00D44244"/>
    <w:rsid w:val="00D60C96"/>
    <w:rsid w:val="00D65585"/>
    <w:rsid w:val="00D71318"/>
    <w:rsid w:val="00D72B90"/>
    <w:rsid w:val="00D72F6F"/>
    <w:rsid w:val="00D8025F"/>
    <w:rsid w:val="00D8149E"/>
    <w:rsid w:val="00D85825"/>
    <w:rsid w:val="00D85C05"/>
    <w:rsid w:val="00D90094"/>
    <w:rsid w:val="00D955B1"/>
    <w:rsid w:val="00D95E7C"/>
    <w:rsid w:val="00DA3A01"/>
    <w:rsid w:val="00DA4C6B"/>
    <w:rsid w:val="00DA75DE"/>
    <w:rsid w:val="00DB1297"/>
    <w:rsid w:val="00DB55A1"/>
    <w:rsid w:val="00DB644A"/>
    <w:rsid w:val="00DC2C92"/>
    <w:rsid w:val="00DD43AB"/>
    <w:rsid w:val="00DD4A08"/>
    <w:rsid w:val="00DD63A6"/>
    <w:rsid w:val="00DE3E0D"/>
    <w:rsid w:val="00DE6FE3"/>
    <w:rsid w:val="00DF01FC"/>
    <w:rsid w:val="00DF16E9"/>
    <w:rsid w:val="00DF7832"/>
    <w:rsid w:val="00E104DD"/>
    <w:rsid w:val="00E1373B"/>
    <w:rsid w:val="00E17A30"/>
    <w:rsid w:val="00E201B4"/>
    <w:rsid w:val="00E2051F"/>
    <w:rsid w:val="00E20E41"/>
    <w:rsid w:val="00E212F9"/>
    <w:rsid w:val="00E23444"/>
    <w:rsid w:val="00E24073"/>
    <w:rsid w:val="00E2518A"/>
    <w:rsid w:val="00E336F5"/>
    <w:rsid w:val="00E36D90"/>
    <w:rsid w:val="00E4009A"/>
    <w:rsid w:val="00E422E4"/>
    <w:rsid w:val="00E50183"/>
    <w:rsid w:val="00E50359"/>
    <w:rsid w:val="00E5511D"/>
    <w:rsid w:val="00E642EA"/>
    <w:rsid w:val="00E644A1"/>
    <w:rsid w:val="00E700AA"/>
    <w:rsid w:val="00E72958"/>
    <w:rsid w:val="00E732FA"/>
    <w:rsid w:val="00E9321A"/>
    <w:rsid w:val="00E93FA5"/>
    <w:rsid w:val="00E9786B"/>
    <w:rsid w:val="00EA188E"/>
    <w:rsid w:val="00EA29C5"/>
    <w:rsid w:val="00EA6BFE"/>
    <w:rsid w:val="00EA78EF"/>
    <w:rsid w:val="00EB02A9"/>
    <w:rsid w:val="00EB3806"/>
    <w:rsid w:val="00EB6FB2"/>
    <w:rsid w:val="00EB7B80"/>
    <w:rsid w:val="00EC4CBF"/>
    <w:rsid w:val="00ED050A"/>
    <w:rsid w:val="00ED0DF2"/>
    <w:rsid w:val="00ED5F32"/>
    <w:rsid w:val="00EE430E"/>
    <w:rsid w:val="00EE45C2"/>
    <w:rsid w:val="00EF14BD"/>
    <w:rsid w:val="00EF34F4"/>
    <w:rsid w:val="00F005A4"/>
    <w:rsid w:val="00F07431"/>
    <w:rsid w:val="00F0758A"/>
    <w:rsid w:val="00F11653"/>
    <w:rsid w:val="00F174C8"/>
    <w:rsid w:val="00F258A4"/>
    <w:rsid w:val="00F26AEE"/>
    <w:rsid w:val="00F30515"/>
    <w:rsid w:val="00F3114B"/>
    <w:rsid w:val="00F31D74"/>
    <w:rsid w:val="00F34F8B"/>
    <w:rsid w:val="00F47FDA"/>
    <w:rsid w:val="00F543DB"/>
    <w:rsid w:val="00F57439"/>
    <w:rsid w:val="00F57612"/>
    <w:rsid w:val="00F63F48"/>
    <w:rsid w:val="00F663E2"/>
    <w:rsid w:val="00F67DF5"/>
    <w:rsid w:val="00F71F8E"/>
    <w:rsid w:val="00F72D58"/>
    <w:rsid w:val="00F75327"/>
    <w:rsid w:val="00F7634D"/>
    <w:rsid w:val="00F9441B"/>
    <w:rsid w:val="00F97EB6"/>
    <w:rsid w:val="00FA17BD"/>
    <w:rsid w:val="00FB03A6"/>
    <w:rsid w:val="00FB16C3"/>
    <w:rsid w:val="00FB1F68"/>
    <w:rsid w:val="00FB41F2"/>
    <w:rsid w:val="00FB7B25"/>
    <w:rsid w:val="00FC43B4"/>
    <w:rsid w:val="00FD1749"/>
    <w:rsid w:val="00FD2E1E"/>
    <w:rsid w:val="00FD45F3"/>
    <w:rsid w:val="00FD4CC1"/>
    <w:rsid w:val="00FD5D1F"/>
    <w:rsid w:val="00FE5617"/>
    <w:rsid w:val="00FF0CC5"/>
    <w:rsid w:val="00FF2FA9"/>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11" w:unhideWhenUsed="0" w:qFormat="1"/>
    <w:lsdException w:name="Strong" w:locked="1" w:semiHidden="0" w:uiPriority="0" w:unhideWhenUsed="0" w:qFormat="1"/>
    <w:lsdException w:name="Emphasis" w:locked="1" w:semiHidden="0" w:uiPriority="0" w:unhideWhenUsed="0" w:qFormat="1"/>
    <w:lsdException w:name="Outline List 2"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8218BB"/>
    <w:pPr>
      <w:spacing w:line="360" w:lineRule="auto"/>
      <w:ind w:firstLine="567"/>
    </w:pPr>
    <w:rPr>
      <w:rFonts w:ascii="Times New Roman" w:hAnsi="Times New Roman"/>
      <w:sz w:val="26"/>
      <w:szCs w:val="22"/>
    </w:rPr>
  </w:style>
  <w:style w:type="paragraph" w:styleId="Heading1">
    <w:name w:val="heading 1"/>
    <w:basedOn w:val="Normal"/>
    <w:next w:val="Normal"/>
    <w:link w:val="Heading1Char"/>
    <w:uiPriority w:val="99"/>
    <w:qFormat/>
    <w:rsid w:val="003D5C55"/>
    <w:pPr>
      <w:keepNext/>
      <w:outlineLvl w:val="0"/>
    </w:pPr>
    <w:rPr>
      <w:rFonts w:eastAsia="Times New Roman"/>
      <w:b/>
      <w:bCs/>
      <w:kern w:val="32"/>
      <w:sz w:val="32"/>
      <w:szCs w:val="32"/>
    </w:rPr>
  </w:style>
  <w:style w:type="paragraph" w:styleId="Heading2">
    <w:name w:val="heading 2"/>
    <w:basedOn w:val="Normal"/>
    <w:next w:val="Normal"/>
    <w:link w:val="Heading2Char"/>
    <w:uiPriority w:val="99"/>
    <w:qFormat/>
    <w:rsid w:val="003D5C55"/>
    <w:pPr>
      <w:keepNext/>
      <w:ind w:left="1134" w:firstLine="0"/>
      <w:outlineLvl w:val="1"/>
    </w:pPr>
    <w:rPr>
      <w:rFonts w:eastAsia="Times New Roman"/>
      <w:b/>
      <w:bCs/>
      <w:i/>
      <w:iCs/>
      <w:sz w:val="28"/>
      <w:szCs w:val="28"/>
    </w:rPr>
  </w:style>
  <w:style w:type="paragraph" w:styleId="Heading3">
    <w:name w:val="heading 3"/>
    <w:basedOn w:val="Normal"/>
    <w:next w:val="Normal"/>
    <w:link w:val="Heading3Char"/>
    <w:uiPriority w:val="99"/>
    <w:qFormat/>
    <w:rsid w:val="003D5C55"/>
    <w:pPr>
      <w:keepNext/>
      <w:ind w:left="1418" w:firstLine="0"/>
      <w:outlineLvl w:val="2"/>
    </w:pPr>
    <w:rPr>
      <w:rFonts w:eastAsia="Times New Roman"/>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D5C55"/>
    <w:rPr>
      <w:rFonts w:ascii="Times New Roman" w:hAnsi="Times New Roman" w:cs="Times New Roman"/>
      <w:b/>
      <w:kern w:val="32"/>
      <w:sz w:val="32"/>
      <w:lang w:val="en-US" w:eastAsia="en-US"/>
    </w:rPr>
  </w:style>
  <w:style w:type="character" w:customStyle="1" w:styleId="Heading2Char">
    <w:name w:val="Heading 2 Char"/>
    <w:basedOn w:val="DefaultParagraphFont"/>
    <w:link w:val="Heading2"/>
    <w:uiPriority w:val="99"/>
    <w:locked/>
    <w:rsid w:val="003D5C55"/>
    <w:rPr>
      <w:rFonts w:ascii="Times New Roman" w:hAnsi="Times New Roman" w:cs="Times New Roman"/>
      <w:b/>
      <w:i/>
      <w:sz w:val="28"/>
      <w:lang w:val="en-US" w:eastAsia="en-US"/>
    </w:rPr>
  </w:style>
  <w:style w:type="character" w:customStyle="1" w:styleId="Heading3Char">
    <w:name w:val="Heading 3 Char"/>
    <w:basedOn w:val="DefaultParagraphFont"/>
    <w:link w:val="Heading3"/>
    <w:uiPriority w:val="99"/>
    <w:locked/>
    <w:rsid w:val="003D5C55"/>
    <w:rPr>
      <w:rFonts w:ascii="Times New Roman" w:hAnsi="Times New Roman" w:cs="Times New Roman"/>
      <w:b/>
      <w:sz w:val="26"/>
      <w:lang w:val="en-US" w:eastAsia="en-US"/>
    </w:rPr>
  </w:style>
  <w:style w:type="paragraph" w:styleId="BalloonText">
    <w:name w:val="Balloon Text"/>
    <w:basedOn w:val="Normal"/>
    <w:link w:val="BalloonTextChar"/>
    <w:uiPriority w:val="99"/>
    <w:semiHidden/>
    <w:rsid w:val="0058126A"/>
    <w:pPr>
      <w:spacing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locked/>
    <w:rsid w:val="0058126A"/>
    <w:rPr>
      <w:rFonts w:ascii="Tahoma" w:hAnsi="Tahoma" w:cs="Times New Roman"/>
      <w:sz w:val="16"/>
    </w:rPr>
  </w:style>
  <w:style w:type="paragraph" w:styleId="Header">
    <w:name w:val="header"/>
    <w:basedOn w:val="Normal"/>
    <w:link w:val="HeaderChar"/>
    <w:uiPriority w:val="99"/>
    <w:rsid w:val="002628C8"/>
    <w:pPr>
      <w:tabs>
        <w:tab w:val="center" w:pos="4513"/>
        <w:tab w:val="right" w:pos="9026"/>
      </w:tabs>
      <w:spacing w:line="240" w:lineRule="auto"/>
    </w:pPr>
  </w:style>
  <w:style w:type="character" w:customStyle="1" w:styleId="HeaderChar">
    <w:name w:val="Header Char"/>
    <w:basedOn w:val="DefaultParagraphFont"/>
    <w:link w:val="Header"/>
    <w:uiPriority w:val="99"/>
    <w:locked/>
    <w:rsid w:val="002628C8"/>
    <w:rPr>
      <w:rFonts w:cs="Times New Roman"/>
    </w:rPr>
  </w:style>
  <w:style w:type="paragraph" w:styleId="Footer">
    <w:name w:val="footer"/>
    <w:basedOn w:val="Normal"/>
    <w:link w:val="FooterChar"/>
    <w:uiPriority w:val="99"/>
    <w:rsid w:val="002628C8"/>
    <w:pPr>
      <w:tabs>
        <w:tab w:val="center" w:pos="4513"/>
        <w:tab w:val="right" w:pos="9026"/>
      </w:tabs>
      <w:spacing w:line="240" w:lineRule="auto"/>
    </w:pPr>
  </w:style>
  <w:style w:type="character" w:customStyle="1" w:styleId="FooterChar">
    <w:name w:val="Footer Char"/>
    <w:basedOn w:val="DefaultParagraphFont"/>
    <w:link w:val="Footer"/>
    <w:uiPriority w:val="99"/>
    <w:locked/>
    <w:rsid w:val="002628C8"/>
    <w:rPr>
      <w:rFonts w:cs="Times New Roman"/>
    </w:rPr>
  </w:style>
  <w:style w:type="paragraph" w:styleId="TOCHeading">
    <w:name w:val="TOC Heading"/>
    <w:basedOn w:val="Heading1"/>
    <w:next w:val="Normal"/>
    <w:uiPriority w:val="99"/>
    <w:qFormat/>
    <w:rsid w:val="00331732"/>
    <w:pPr>
      <w:keepLines/>
      <w:spacing w:line="259" w:lineRule="auto"/>
      <w:outlineLvl w:val="9"/>
    </w:pPr>
    <w:rPr>
      <w:b w:val="0"/>
      <w:bCs w:val="0"/>
      <w:color w:val="2E74B5"/>
      <w:kern w:val="0"/>
    </w:rPr>
  </w:style>
  <w:style w:type="paragraph" w:styleId="TOC1">
    <w:name w:val="toc 1"/>
    <w:basedOn w:val="Normal"/>
    <w:next w:val="Normal"/>
    <w:autoRedefine/>
    <w:uiPriority w:val="39"/>
    <w:rsid w:val="00F258A4"/>
  </w:style>
  <w:style w:type="character" w:styleId="Hyperlink">
    <w:name w:val="Hyperlink"/>
    <w:basedOn w:val="DefaultParagraphFont"/>
    <w:uiPriority w:val="99"/>
    <w:rsid w:val="00331732"/>
    <w:rPr>
      <w:rFonts w:cs="Times New Roman"/>
      <w:color w:val="0563C1"/>
      <w:u w:val="single"/>
    </w:rPr>
  </w:style>
  <w:style w:type="paragraph" w:styleId="TOC2">
    <w:name w:val="toc 2"/>
    <w:basedOn w:val="Normal"/>
    <w:next w:val="Normal"/>
    <w:autoRedefine/>
    <w:uiPriority w:val="39"/>
    <w:rsid w:val="000A67B4"/>
    <w:pPr>
      <w:ind w:left="220"/>
    </w:pPr>
  </w:style>
  <w:style w:type="paragraph" w:styleId="TOC3">
    <w:name w:val="toc 3"/>
    <w:basedOn w:val="Normal"/>
    <w:next w:val="Normal"/>
    <w:autoRedefine/>
    <w:uiPriority w:val="39"/>
    <w:rsid w:val="000A67B4"/>
    <w:pPr>
      <w:ind w:left="440"/>
    </w:pPr>
  </w:style>
  <w:style w:type="paragraph" w:styleId="ListParagraph">
    <w:name w:val="List Paragraph"/>
    <w:basedOn w:val="Normal"/>
    <w:uiPriority w:val="99"/>
    <w:qFormat/>
    <w:rsid w:val="001F2088"/>
    <w:pPr>
      <w:ind w:left="720"/>
      <w:contextualSpacing/>
    </w:pPr>
  </w:style>
  <w:style w:type="paragraph" w:styleId="NormalWeb">
    <w:name w:val="Normal (Web)"/>
    <w:basedOn w:val="Normal"/>
    <w:uiPriority w:val="99"/>
    <w:semiHidden/>
    <w:rsid w:val="00D277BE"/>
    <w:pPr>
      <w:spacing w:before="100" w:beforeAutospacing="1" w:after="100" w:afterAutospacing="1" w:line="240" w:lineRule="auto"/>
    </w:pPr>
    <w:rPr>
      <w:rFonts w:eastAsia="Times New Roman"/>
      <w:sz w:val="24"/>
      <w:szCs w:val="24"/>
    </w:rPr>
  </w:style>
  <w:style w:type="character" w:customStyle="1" w:styleId="MapleInput">
    <w:name w:val="Maple Input"/>
    <w:uiPriority w:val="99"/>
    <w:rsid w:val="00192B6E"/>
    <w:rPr>
      <w:color w:val="000000"/>
    </w:rPr>
  </w:style>
  <w:style w:type="paragraph" w:customStyle="1" w:styleId="Text">
    <w:name w:val="Text"/>
    <w:basedOn w:val="Normal"/>
    <w:uiPriority w:val="99"/>
    <w:rsid w:val="00C41AF8"/>
    <w:pPr>
      <w:widowControl w:val="0"/>
      <w:autoSpaceDE w:val="0"/>
      <w:autoSpaceDN w:val="0"/>
      <w:spacing w:line="252" w:lineRule="auto"/>
      <w:ind w:firstLine="202"/>
      <w:jc w:val="both"/>
    </w:pPr>
    <w:rPr>
      <w:rFonts w:eastAsia="Times New Roman"/>
      <w:sz w:val="20"/>
      <w:szCs w:val="20"/>
    </w:rPr>
  </w:style>
  <w:style w:type="paragraph" w:styleId="NoSpacing">
    <w:name w:val="No Spacing"/>
    <w:uiPriority w:val="99"/>
    <w:qFormat/>
    <w:rsid w:val="003D5C55"/>
    <w:pPr>
      <w:ind w:firstLine="567"/>
    </w:pPr>
    <w:rPr>
      <w:rFonts w:ascii="Times New Roman" w:hAnsi="Times New Roman"/>
      <w:sz w:val="26"/>
      <w:szCs w:val="22"/>
    </w:rPr>
  </w:style>
  <w:style w:type="character" w:customStyle="1" w:styleId="2DOutput">
    <w:name w:val="2D Output"/>
    <w:uiPriority w:val="99"/>
    <w:rsid w:val="00F75327"/>
    <w:rPr>
      <w:color w:val="0000FF"/>
    </w:rPr>
  </w:style>
  <w:style w:type="character" w:customStyle="1" w:styleId="LinePrintedOutput">
    <w:name w:val="Line Printed Output"/>
    <w:uiPriority w:val="99"/>
    <w:rsid w:val="00F75327"/>
    <w:rPr>
      <w:rFonts w:ascii="Courier New" w:hAnsi="Courier New"/>
      <w:color w:val="0000FF"/>
      <w:sz w:val="20"/>
    </w:rPr>
  </w:style>
  <w:style w:type="paragraph" w:customStyle="1" w:styleId="LinePrintedOutput1">
    <w:name w:val="Line Printed Output1"/>
    <w:uiPriority w:val="99"/>
    <w:rsid w:val="00F75327"/>
    <w:pPr>
      <w:autoSpaceDE w:val="0"/>
      <w:autoSpaceDN w:val="0"/>
      <w:adjustRightInd w:val="0"/>
    </w:pPr>
    <w:rPr>
      <w:rFonts w:ascii="Times New Roman" w:hAnsi="Times New Roman"/>
      <w:sz w:val="24"/>
      <w:szCs w:val="24"/>
      <w:lang w:val="vi-VN" w:eastAsia="vi-VN"/>
    </w:rPr>
  </w:style>
  <w:style w:type="paragraph" w:customStyle="1" w:styleId="MapleOutput1">
    <w:name w:val="Maple Output1"/>
    <w:uiPriority w:val="99"/>
    <w:rsid w:val="00F75327"/>
    <w:pPr>
      <w:autoSpaceDE w:val="0"/>
      <w:autoSpaceDN w:val="0"/>
      <w:adjustRightInd w:val="0"/>
      <w:jc w:val="center"/>
    </w:pPr>
    <w:rPr>
      <w:rFonts w:ascii="Times New Roman" w:hAnsi="Times New Roman"/>
      <w:sz w:val="24"/>
      <w:szCs w:val="24"/>
      <w:lang w:val="vi-VN" w:eastAsia="vi-VN"/>
    </w:rPr>
  </w:style>
  <w:style w:type="character" w:styleId="PlaceholderText">
    <w:name w:val="Placeholder Text"/>
    <w:basedOn w:val="DefaultParagraphFont"/>
    <w:uiPriority w:val="99"/>
    <w:semiHidden/>
    <w:rsid w:val="00296052"/>
    <w:rPr>
      <w:rFonts w:cs="Times New Roman"/>
      <w:color w:val="808080"/>
    </w:rPr>
  </w:style>
  <w:style w:type="paragraph" w:customStyle="1" w:styleId="Char">
    <w:name w:val="Char"/>
    <w:basedOn w:val="Normal"/>
    <w:uiPriority w:val="99"/>
    <w:rsid w:val="003313DB"/>
    <w:pPr>
      <w:spacing w:line="312" w:lineRule="auto"/>
      <w:jc w:val="both"/>
    </w:pPr>
    <w:rPr>
      <w:rFonts w:eastAsia="Times New Roman" w:cs="Tahoma"/>
      <w:sz w:val="28"/>
      <w:szCs w:val="20"/>
    </w:rPr>
  </w:style>
  <w:style w:type="numbering" w:styleId="111111">
    <w:name w:val="Outline List 2"/>
    <w:basedOn w:val="NoList"/>
    <w:locked/>
    <w:rsid w:val="009C2AF4"/>
    <w:pPr>
      <w:numPr>
        <w:numId w:val="17"/>
      </w:numPr>
    </w:pPr>
  </w:style>
  <w:style w:type="character" w:customStyle="1" w:styleId="fontstyle01">
    <w:name w:val="fontstyle01"/>
    <w:basedOn w:val="DefaultParagraphFont"/>
    <w:rsid w:val="000F062C"/>
    <w:rPr>
      <w:rFonts w:ascii="Calibri" w:hAnsi="Calibri" w:cs="Calibri" w:hint="default"/>
      <w:b w:val="0"/>
      <w:bCs w:val="0"/>
      <w:i w:val="0"/>
      <w:iCs w:val="0"/>
      <w:color w:val="000000"/>
      <w:sz w:val="64"/>
      <w:szCs w:val="64"/>
    </w:rPr>
  </w:style>
  <w:style w:type="paragraph" w:styleId="Subtitle">
    <w:name w:val="Subtitle"/>
    <w:basedOn w:val="Normal"/>
    <w:next w:val="Normal"/>
    <w:link w:val="SubtitleChar"/>
    <w:uiPriority w:val="11"/>
    <w:qFormat/>
    <w:locked/>
    <w:rsid w:val="008D4C1C"/>
    <w:pPr>
      <w:numPr>
        <w:numId w:val="42"/>
      </w:numPr>
      <w:spacing w:after="160" w:line="276" w:lineRule="auto"/>
      <w:ind w:left="1224"/>
    </w:pPr>
    <w:rPr>
      <w:rFonts w:eastAsia="Times New Roman"/>
      <w:spacing w:val="15"/>
      <w:sz w:val="24"/>
    </w:rPr>
  </w:style>
  <w:style w:type="character" w:customStyle="1" w:styleId="SubtitleChar">
    <w:name w:val="Subtitle Char"/>
    <w:basedOn w:val="DefaultParagraphFont"/>
    <w:link w:val="Subtitle"/>
    <w:uiPriority w:val="11"/>
    <w:rsid w:val="008D4C1C"/>
    <w:rPr>
      <w:rFonts w:ascii="Times New Roman" w:eastAsia="Times New Roman" w:hAnsi="Times New Roman" w:cs="Times New Roman"/>
      <w:spacing w:val="15"/>
      <w:sz w:val="24"/>
      <w:szCs w:val="22"/>
    </w:rPr>
  </w:style>
</w:styles>
</file>

<file path=word/webSettings.xml><?xml version="1.0" encoding="utf-8"?>
<w:webSettings xmlns:r="http://schemas.openxmlformats.org/officeDocument/2006/relationships" xmlns:w="http://schemas.openxmlformats.org/wordprocessingml/2006/main">
  <w:divs>
    <w:div w:id="655106785">
      <w:marLeft w:val="0"/>
      <w:marRight w:val="0"/>
      <w:marTop w:val="0"/>
      <w:marBottom w:val="0"/>
      <w:divBdr>
        <w:top w:val="none" w:sz="0" w:space="0" w:color="auto"/>
        <w:left w:val="none" w:sz="0" w:space="0" w:color="auto"/>
        <w:bottom w:val="none" w:sz="0" w:space="0" w:color="auto"/>
        <w:right w:val="none" w:sz="0" w:space="0" w:color="auto"/>
      </w:divBdr>
    </w:div>
    <w:div w:id="655106788">
      <w:marLeft w:val="0"/>
      <w:marRight w:val="0"/>
      <w:marTop w:val="0"/>
      <w:marBottom w:val="0"/>
      <w:divBdr>
        <w:top w:val="none" w:sz="0" w:space="0" w:color="auto"/>
        <w:left w:val="none" w:sz="0" w:space="0" w:color="auto"/>
        <w:bottom w:val="none" w:sz="0" w:space="0" w:color="auto"/>
        <w:right w:val="none" w:sz="0" w:space="0" w:color="auto"/>
      </w:divBdr>
    </w:div>
    <w:div w:id="655106795">
      <w:marLeft w:val="0"/>
      <w:marRight w:val="0"/>
      <w:marTop w:val="0"/>
      <w:marBottom w:val="0"/>
      <w:divBdr>
        <w:top w:val="none" w:sz="0" w:space="0" w:color="auto"/>
        <w:left w:val="none" w:sz="0" w:space="0" w:color="auto"/>
        <w:bottom w:val="none" w:sz="0" w:space="0" w:color="auto"/>
        <w:right w:val="none" w:sz="0" w:space="0" w:color="auto"/>
      </w:divBdr>
      <w:divsChild>
        <w:div w:id="655106783">
          <w:marLeft w:val="0"/>
          <w:marRight w:val="0"/>
          <w:marTop w:val="0"/>
          <w:marBottom w:val="0"/>
          <w:divBdr>
            <w:top w:val="none" w:sz="0" w:space="0" w:color="auto"/>
            <w:left w:val="none" w:sz="0" w:space="0" w:color="auto"/>
            <w:bottom w:val="none" w:sz="0" w:space="0" w:color="auto"/>
            <w:right w:val="none" w:sz="0" w:space="0" w:color="auto"/>
          </w:divBdr>
        </w:div>
        <w:div w:id="655106787">
          <w:marLeft w:val="0"/>
          <w:marRight w:val="0"/>
          <w:marTop w:val="0"/>
          <w:marBottom w:val="0"/>
          <w:divBdr>
            <w:top w:val="none" w:sz="0" w:space="0" w:color="auto"/>
            <w:left w:val="none" w:sz="0" w:space="0" w:color="auto"/>
            <w:bottom w:val="none" w:sz="0" w:space="0" w:color="auto"/>
            <w:right w:val="none" w:sz="0" w:space="0" w:color="auto"/>
          </w:divBdr>
        </w:div>
        <w:div w:id="655106792">
          <w:marLeft w:val="0"/>
          <w:marRight w:val="0"/>
          <w:marTop w:val="0"/>
          <w:marBottom w:val="0"/>
          <w:divBdr>
            <w:top w:val="none" w:sz="0" w:space="0" w:color="auto"/>
            <w:left w:val="none" w:sz="0" w:space="0" w:color="auto"/>
            <w:bottom w:val="none" w:sz="0" w:space="0" w:color="auto"/>
            <w:right w:val="none" w:sz="0" w:space="0" w:color="auto"/>
          </w:divBdr>
        </w:div>
        <w:div w:id="655106793">
          <w:marLeft w:val="0"/>
          <w:marRight w:val="0"/>
          <w:marTop w:val="0"/>
          <w:marBottom w:val="0"/>
          <w:divBdr>
            <w:top w:val="none" w:sz="0" w:space="0" w:color="auto"/>
            <w:left w:val="none" w:sz="0" w:space="0" w:color="auto"/>
            <w:bottom w:val="none" w:sz="0" w:space="0" w:color="auto"/>
            <w:right w:val="none" w:sz="0" w:space="0" w:color="auto"/>
          </w:divBdr>
        </w:div>
        <w:div w:id="655106794">
          <w:marLeft w:val="0"/>
          <w:marRight w:val="0"/>
          <w:marTop w:val="0"/>
          <w:marBottom w:val="0"/>
          <w:divBdr>
            <w:top w:val="none" w:sz="0" w:space="0" w:color="auto"/>
            <w:left w:val="none" w:sz="0" w:space="0" w:color="auto"/>
            <w:bottom w:val="none" w:sz="0" w:space="0" w:color="auto"/>
            <w:right w:val="none" w:sz="0" w:space="0" w:color="auto"/>
          </w:divBdr>
        </w:div>
        <w:div w:id="655106799">
          <w:marLeft w:val="0"/>
          <w:marRight w:val="0"/>
          <w:marTop w:val="0"/>
          <w:marBottom w:val="0"/>
          <w:divBdr>
            <w:top w:val="none" w:sz="0" w:space="0" w:color="auto"/>
            <w:left w:val="none" w:sz="0" w:space="0" w:color="auto"/>
            <w:bottom w:val="none" w:sz="0" w:space="0" w:color="auto"/>
            <w:right w:val="none" w:sz="0" w:space="0" w:color="auto"/>
          </w:divBdr>
        </w:div>
        <w:div w:id="655106800">
          <w:marLeft w:val="0"/>
          <w:marRight w:val="0"/>
          <w:marTop w:val="0"/>
          <w:marBottom w:val="0"/>
          <w:divBdr>
            <w:top w:val="none" w:sz="0" w:space="0" w:color="auto"/>
            <w:left w:val="none" w:sz="0" w:space="0" w:color="auto"/>
            <w:bottom w:val="none" w:sz="0" w:space="0" w:color="auto"/>
            <w:right w:val="none" w:sz="0" w:space="0" w:color="auto"/>
          </w:divBdr>
        </w:div>
        <w:div w:id="655106801">
          <w:marLeft w:val="0"/>
          <w:marRight w:val="0"/>
          <w:marTop w:val="0"/>
          <w:marBottom w:val="0"/>
          <w:divBdr>
            <w:top w:val="none" w:sz="0" w:space="0" w:color="auto"/>
            <w:left w:val="none" w:sz="0" w:space="0" w:color="auto"/>
            <w:bottom w:val="none" w:sz="0" w:space="0" w:color="auto"/>
            <w:right w:val="none" w:sz="0" w:space="0" w:color="auto"/>
          </w:divBdr>
        </w:div>
        <w:div w:id="655106803">
          <w:marLeft w:val="0"/>
          <w:marRight w:val="0"/>
          <w:marTop w:val="0"/>
          <w:marBottom w:val="0"/>
          <w:divBdr>
            <w:top w:val="none" w:sz="0" w:space="0" w:color="auto"/>
            <w:left w:val="none" w:sz="0" w:space="0" w:color="auto"/>
            <w:bottom w:val="none" w:sz="0" w:space="0" w:color="auto"/>
            <w:right w:val="none" w:sz="0" w:space="0" w:color="auto"/>
          </w:divBdr>
        </w:div>
        <w:div w:id="655106805">
          <w:marLeft w:val="0"/>
          <w:marRight w:val="0"/>
          <w:marTop w:val="0"/>
          <w:marBottom w:val="0"/>
          <w:divBdr>
            <w:top w:val="none" w:sz="0" w:space="0" w:color="auto"/>
            <w:left w:val="none" w:sz="0" w:space="0" w:color="auto"/>
            <w:bottom w:val="none" w:sz="0" w:space="0" w:color="auto"/>
            <w:right w:val="none" w:sz="0" w:space="0" w:color="auto"/>
          </w:divBdr>
        </w:div>
        <w:div w:id="655106807">
          <w:marLeft w:val="0"/>
          <w:marRight w:val="0"/>
          <w:marTop w:val="0"/>
          <w:marBottom w:val="0"/>
          <w:divBdr>
            <w:top w:val="none" w:sz="0" w:space="0" w:color="auto"/>
            <w:left w:val="none" w:sz="0" w:space="0" w:color="auto"/>
            <w:bottom w:val="none" w:sz="0" w:space="0" w:color="auto"/>
            <w:right w:val="none" w:sz="0" w:space="0" w:color="auto"/>
          </w:divBdr>
        </w:div>
        <w:div w:id="655106810">
          <w:marLeft w:val="0"/>
          <w:marRight w:val="0"/>
          <w:marTop w:val="0"/>
          <w:marBottom w:val="0"/>
          <w:divBdr>
            <w:top w:val="none" w:sz="0" w:space="0" w:color="auto"/>
            <w:left w:val="none" w:sz="0" w:space="0" w:color="auto"/>
            <w:bottom w:val="none" w:sz="0" w:space="0" w:color="auto"/>
            <w:right w:val="none" w:sz="0" w:space="0" w:color="auto"/>
          </w:divBdr>
        </w:div>
        <w:div w:id="655106813">
          <w:marLeft w:val="0"/>
          <w:marRight w:val="0"/>
          <w:marTop w:val="0"/>
          <w:marBottom w:val="0"/>
          <w:divBdr>
            <w:top w:val="none" w:sz="0" w:space="0" w:color="auto"/>
            <w:left w:val="none" w:sz="0" w:space="0" w:color="auto"/>
            <w:bottom w:val="none" w:sz="0" w:space="0" w:color="auto"/>
            <w:right w:val="none" w:sz="0" w:space="0" w:color="auto"/>
          </w:divBdr>
        </w:div>
        <w:div w:id="655106816">
          <w:marLeft w:val="0"/>
          <w:marRight w:val="0"/>
          <w:marTop w:val="0"/>
          <w:marBottom w:val="0"/>
          <w:divBdr>
            <w:top w:val="none" w:sz="0" w:space="0" w:color="auto"/>
            <w:left w:val="none" w:sz="0" w:space="0" w:color="auto"/>
            <w:bottom w:val="none" w:sz="0" w:space="0" w:color="auto"/>
            <w:right w:val="none" w:sz="0" w:space="0" w:color="auto"/>
          </w:divBdr>
        </w:div>
        <w:div w:id="655106818">
          <w:marLeft w:val="0"/>
          <w:marRight w:val="0"/>
          <w:marTop w:val="0"/>
          <w:marBottom w:val="0"/>
          <w:divBdr>
            <w:top w:val="none" w:sz="0" w:space="0" w:color="auto"/>
            <w:left w:val="none" w:sz="0" w:space="0" w:color="auto"/>
            <w:bottom w:val="none" w:sz="0" w:space="0" w:color="auto"/>
            <w:right w:val="none" w:sz="0" w:space="0" w:color="auto"/>
          </w:divBdr>
        </w:div>
        <w:div w:id="655106821">
          <w:marLeft w:val="0"/>
          <w:marRight w:val="0"/>
          <w:marTop w:val="0"/>
          <w:marBottom w:val="0"/>
          <w:divBdr>
            <w:top w:val="none" w:sz="0" w:space="0" w:color="auto"/>
            <w:left w:val="none" w:sz="0" w:space="0" w:color="auto"/>
            <w:bottom w:val="none" w:sz="0" w:space="0" w:color="auto"/>
            <w:right w:val="none" w:sz="0" w:space="0" w:color="auto"/>
          </w:divBdr>
        </w:div>
        <w:div w:id="655106824">
          <w:marLeft w:val="0"/>
          <w:marRight w:val="0"/>
          <w:marTop w:val="0"/>
          <w:marBottom w:val="0"/>
          <w:divBdr>
            <w:top w:val="none" w:sz="0" w:space="0" w:color="auto"/>
            <w:left w:val="none" w:sz="0" w:space="0" w:color="auto"/>
            <w:bottom w:val="none" w:sz="0" w:space="0" w:color="auto"/>
            <w:right w:val="none" w:sz="0" w:space="0" w:color="auto"/>
          </w:divBdr>
        </w:div>
        <w:div w:id="655106825">
          <w:marLeft w:val="0"/>
          <w:marRight w:val="0"/>
          <w:marTop w:val="0"/>
          <w:marBottom w:val="0"/>
          <w:divBdr>
            <w:top w:val="none" w:sz="0" w:space="0" w:color="auto"/>
            <w:left w:val="none" w:sz="0" w:space="0" w:color="auto"/>
            <w:bottom w:val="none" w:sz="0" w:space="0" w:color="auto"/>
            <w:right w:val="none" w:sz="0" w:space="0" w:color="auto"/>
          </w:divBdr>
        </w:div>
        <w:div w:id="655106826">
          <w:marLeft w:val="0"/>
          <w:marRight w:val="0"/>
          <w:marTop w:val="0"/>
          <w:marBottom w:val="0"/>
          <w:divBdr>
            <w:top w:val="none" w:sz="0" w:space="0" w:color="auto"/>
            <w:left w:val="none" w:sz="0" w:space="0" w:color="auto"/>
            <w:bottom w:val="none" w:sz="0" w:space="0" w:color="auto"/>
            <w:right w:val="none" w:sz="0" w:space="0" w:color="auto"/>
          </w:divBdr>
        </w:div>
        <w:div w:id="655106830">
          <w:marLeft w:val="0"/>
          <w:marRight w:val="0"/>
          <w:marTop w:val="0"/>
          <w:marBottom w:val="0"/>
          <w:divBdr>
            <w:top w:val="none" w:sz="0" w:space="0" w:color="auto"/>
            <w:left w:val="none" w:sz="0" w:space="0" w:color="auto"/>
            <w:bottom w:val="none" w:sz="0" w:space="0" w:color="auto"/>
            <w:right w:val="none" w:sz="0" w:space="0" w:color="auto"/>
          </w:divBdr>
        </w:div>
      </w:divsChild>
    </w:div>
    <w:div w:id="655106802">
      <w:marLeft w:val="0"/>
      <w:marRight w:val="0"/>
      <w:marTop w:val="0"/>
      <w:marBottom w:val="0"/>
      <w:divBdr>
        <w:top w:val="none" w:sz="0" w:space="0" w:color="auto"/>
        <w:left w:val="none" w:sz="0" w:space="0" w:color="auto"/>
        <w:bottom w:val="none" w:sz="0" w:space="0" w:color="auto"/>
        <w:right w:val="none" w:sz="0" w:space="0" w:color="auto"/>
      </w:divBdr>
    </w:div>
    <w:div w:id="655106808">
      <w:marLeft w:val="0"/>
      <w:marRight w:val="0"/>
      <w:marTop w:val="0"/>
      <w:marBottom w:val="0"/>
      <w:divBdr>
        <w:top w:val="none" w:sz="0" w:space="0" w:color="auto"/>
        <w:left w:val="none" w:sz="0" w:space="0" w:color="auto"/>
        <w:bottom w:val="none" w:sz="0" w:space="0" w:color="auto"/>
        <w:right w:val="none" w:sz="0" w:space="0" w:color="auto"/>
      </w:divBdr>
    </w:div>
    <w:div w:id="655106809">
      <w:marLeft w:val="0"/>
      <w:marRight w:val="0"/>
      <w:marTop w:val="0"/>
      <w:marBottom w:val="0"/>
      <w:divBdr>
        <w:top w:val="none" w:sz="0" w:space="0" w:color="auto"/>
        <w:left w:val="none" w:sz="0" w:space="0" w:color="auto"/>
        <w:bottom w:val="none" w:sz="0" w:space="0" w:color="auto"/>
        <w:right w:val="none" w:sz="0" w:space="0" w:color="auto"/>
      </w:divBdr>
      <w:divsChild>
        <w:div w:id="655106784">
          <w:marLeft w:val="0"/>
          <w:marRight w:val="0"/>
          <w:marTop w:val="0"/>
          <w:marBottom w:val="0"/>
          <w:divBdr>
            <w:top w:val="none" w:sz="0" w:space="0" w:color="auto"/>
            <w:left w:val="none" w:sz="0" w:space="0" w:color="auto"/>
            <w:bottom w:val="none" w:sz="0" w:space="0" w:color="auto"/>
            <w:right w:val="none" w:sz="0" w:space="0" w:color="auto"/>
          </w:divBdr>
        </w:div>
        <w:div w:id="655106786">
          <w:marLeft w:val="0"/>
          <w:marRight w:val="0"/>
          <w:marTop w:val="0"/>
          <w:marBottom w:val="0"/>
          <w:divBdr>
            <w:top w:val="none" w:sz="0" w:space="0" w:color="auto"/>
            <w:left w:val="none" w:sz="0" w:space="0" w:color="auto"/>
            <w:bottom w:val="none" w:sz="0" w:space="0" w:color="auto"/>
            <w:right w:val="none" w:sz="0" w:space="0" w:color="auto"/>
          </w:divBdr>
        </w:div>
        <w:div w:id="655106789">
          <w:marLeft w:val="0"/>
          <w:marRight w:val="0"/>
          <w:marTop w:val="0"/>
          <w:marBottom w:val="0"/>
          <w:divBdr>
            <w:top w:val="none" w:sz="0" w:space="0" w:color="auto"/>
            <w:left w:val="none" w:sz="0" w:space="0" w:color="auto"/>
            <w:bottom w:val="none" w:sz="0" w:space="0" w:color="auto"/>
            <w:right w:val="none" w:sz="0" w:space="0" w:color="auto"/>
          </w:divBdr>
        </w:div>
        <w:div w:id="655106790">
          <w:marLeft w:val="0"/>
          <w:marRight w:val="0"/>
          <w:marTop w:val="0"/>
          <w:marBottom w:val="0"/>
          <w:divBdr>
            <w:top w:val="none" w:sz="0" w:space="0" w:color="auto"/>
            <w:left w:val="none" w:sz="0" w:space="0" w:color="auto"/>
            <w:bottom w:val="none" w:sz="0" w:space="0" w:color="auto"/>
            <w:right w:val="none" w:sz="0" w:space="0" w:color="auto"/>
          </w:divBdr>
        </w:div>
        <w:div w:id="655106791">
          <w:marLeft w:val="0"/>
          <w:marRight w:val="0"/>
          <w:marTop w:val="0"/>
          <w:marBottom w:val="0"/>
          <w:divBdr>
            <w:top w:val="none" w:sz="0" w:space="0" w:color="auto"/>
            <w:left w:val="none" w:sz="0" w:space="0" w:color="auto"/>
            <w:bottom w:val="none" w:sz="0" w:space="0" w:color="auto"/>
            <w:right w:val="none" w:sz="0" w:space="0" w:color="auto"/>
          </w:divBdr>
        </w:div>
        <w:div w:id="655106796">
          <w:marLeft w:val="0"/>
          <w:marRight w:val="0"/>
          <w:marTop w:val="0"/>
          <w:marBottom w:val="0"/>
          <w:divBdr>
            <w:top w:val="none" w:sz="0" w:space="0" w:color="auto"/>
            <w:left w:val="none" w:sz="0" w:space="0" w:color="auto"/>
            <w:bottom w:val="none" w:sz="0" w:space="0" w:color="auto"/>
            <w:right w:val="none" w:sz="0" w:space="0" w:color="auto"/>
          </w:divBdr>
        </w:div>
        <w:div w:id="655106797">
          <w:marLeft w:val="0"/>
          <w:marRight w:val="0"/>
          <w:marTop w:val="0"/>
          <w:marBottom w:val="0"/>
          <w:divBdr>
            <w:top w:val="none" w:sz="0" w:space="0" w:color="auto"/>
            <w:left w:val="none" w:sz="0" w:space="0" w:color="auto"/>
            <w:bottom w:val="none" w:sz="0" w:space="0" w:color="auto"/>
            <w:right w:val="none" w:sz="0" w:space="0" w:color="auto"/>
          </w:divBdr>
        </w:div>
        <w:div w:id="655106798">
          <w:marLeft w:val="0"/>
          <w:marRight w:val="0"/>
          <w:marTop w:val="0"/>
          <w:marBottom w:val="0"/>
          <w:divBdr>
            <w:top w:val="none" w:sz="0" w:space="0" w:color="auto"/>
            <w:left w:val="none" w:sz="0" w:space="0" w:color="auto"/>
            <w:bottom w:val="none" w:sz="0" w:space="0" w:color="auto"/>
            <w:right w:val="none" w:sz="0" w:space="0" w:color="auto"/>
          </w:divBdr>
        </w:div>
        <w:div w:id="655106804">
          <w:marLeft w:val="0"/>
          <w:marRight w:val="0"/>
          <w:marTop w:val="0"/>
          <w:marBottom w:val="0"/>
          <w:divBdr>
            <w:top w:val="none" w:sz="0" w:space="0" w:color="auto"/>
            <w:left w:val="none" w:sz="0" w:space="0" w:color="auto"/>
            <w:bottom w:val="none" w:sz="0" w:space="0" w:color="auto"/>
            <w:right w:val="none" w:sz="0" w:space="0" w:color="auto"/>
          </w:divBdr>
        </w:div>
        <w:div w:id="655106806">
          <w:marLeft w:val="0"/>
          <w:marRight w:val="0"/>
          <w:marTop w:val="0"/>
          <w:marBottom w:val="0"/>
          <w:divBdr>
            <w:top w:val="none" w:sz="0" w:space="0" w:color="auto"/>
            <w:left w:val="none" w:sz="0" w:space="0" w:color="auto"/>
            <w:bottom w:val="none" w:sz="0" w:space="0" w:color="auto"/>
            <w:right w:val="none" w:sz="0" w:space="0" w:color="auto"/>
          </w:divBdr>
        </w:div>
        <w:div w:id="655106811">
          <w:marLeft w:val="0"/>
          <w:marRight w:val="0"/>
          <w:marTop w:val="0"/>
          <w:marBottom w:val="0"/>
          <w:divBdr>
            <w:top w:val="none" w:sz="0" w:space="0" w:color="auto"/>
            <w:left w:val="none" w:sz="0" w:space="0" w:color="auto"/>
            <w:bottom w:val="none" w:sz="0" w:space="0" w:color="auto"/>
            <w:right w:val="none" w:sz="0" w:space="0" w:color="auto"/>
          </w:divBdr>
        </w:div>
        <w:div w:id="655106812">
          <w:marLeft w:val="0"/>
          <w:marRight w:val="0"/>
          <w:marTop w:val="0"/>
          <w:marBottom w:val="0"/>
          <w:divBdr>
            <w:top w:val="none" w:sz="0" w:space="0" w:color="auto"/>
            <w:left w:val="none" w:sz="0" w:space="0" w:color="auto"/>
            <w:bottom w:val="none" w:sz="0" w:space="0" w:color="auto"/>
            <w:right w:val="none" w:sz="0" w:space="0" w:color="auto"/>
          </w:divBdr>
        </w:div>
        <w:div w:id="655106814">
          <w:marLeft w:val="0"/>
          <w:marRight w:val="0"/>
          <w:marTop w:val="0"/>
          <w:marBottom w:val="0"/>
          <w:divBdr>
            <w:top w:val="none" w:sz="0" w:space="0" w:color="auto"/>
            <w:left w:val="none" w:sz="0" w:space="0" w:color="auto"/>
            <w:bottom w:val="none" w:sz="0" w:space="0" w:color="auto"/>
            <w:right w:val="none" w:sz="0" w:space="0" w:color="auto"/>
          </w:divBdr>
        </w:div>
        <w:div w:id="655106815">
          <w:marLeft w:val="0"/>
          <w:marRight w:val="0"/>
          <w:marTop w:val="0"/>
          <w:marBottom w:val="0"/>
          <w:divBdr>
            <w:top w:val="none" w:sz="0" w:space="0" w:color="auto"/>
            <w:left w:val="none" w:sz="0" w:space="0" w:color="auto"/>
            <w:bottom w:val="none" w:sz="0" w:space="0" w:color="auto"/>
            <w:right w:val="none" w:sz="0" w:space="0" w:color="auto"/>
          </w:divBdr>
        </w:div>
        <w:div w:id="655106817">
          <w:marLeft w:val="0"/>
          <w:marRight w:val="0"/>
          <w:marTop w:val="0"/>
          <w:marBottom w:val="0"/>
          <w:divBdr>
            <w:top w:val="none" w:sz="0" w:space="0" w:color="auto"/>
            <w:left w:val="none" w:sz="0" w:space="0" w:color="auto"/>
            <w:bottom w:val="none" w:sz="0" w:space="0" w:color="auto"/>
            <w:right w:val="none" w:sz="0" w:space="0" w:color="auto"/>
          </w:divBdr>
        </w:div>
        <w:div w:id="655106819">
          <w:marLeft w:val="0"/>
          <w:marRight w:val="0"/>
          <w:marTop w:val="0"/>
          <w:marBottom w:val="0"/>
          <w:divBdr>
            <w:top w:val="none" w:sz="0" w:space="0" w:color="auto"/>
            <w:left w:val="none" w:sz="0" w:space="0" w:color="auto"/>
            <w:bottom w:val="none" w:sz="0" w:space="0" w:color="auto"/>
            <w:right w:val="none" w:sz="0" w:space="0" w:color="auto"/>
          </w:divBdr>
        </w:div>
        <w:div w:id="655106820">
          <w:marLeft w:val="0"/>
          <w:marRight w:val="0"/>
          <w:marTop w:val="0"/>
          <w:marBottom w:val="0"/>
          <w:divBdr>
            <w:top w:val="none" w:sz="0" w:space="0" w:color="auto"/>
            <w:left w:val="none" w:sz="0" w:space="0" w:color="auto"/>
            <w:bottom w:val="none" w:sz="0" w:space="0" w:color="auto"/>
            <w:right w:val="none" w:sz="0" w:space="0" w:color="auto"/>
          </w:divBdr>
        </w:div>
        <w:div w:id="655106827">
          <w:marLeft w:val="0"/>
          <w:marRight w:val="0"/>
          <w:marTop w:val="0"/>
          <w:marBottom w:val="0"/>
          <w:divBdr>
            <w:top w:val="none" w:sz="0" w:space="0" w:color="auto"/>
            <w:left w:val="none" w:sz="0" w:space="0" w:color="auto"/>
            <w:bottom w:val="none" w:sz="0" w:space="0" w:color="auto"/>
            <w:right w:val="none" w:sz="0" w:space="0" w:color="auto"/>
          </w:divBdr>
        </w:div>
        <w:div w:id="655106828">
          <w:marLeft w:val="0"/>
          <w:marRight w:val="0"/>
          <w:marTop w:val="0"/>
          <w:marBottom w:val="0"/>
          <w:divBdr>
            <w:top w:val="none" w:sz="0" w:space="0" w:color="auto"/>
            <w:left w:val="none" w:sz="0" w:space="0" w:color="auto"/>
            <w:bottom w:val="none" w:sz="0" w:space="0" w:color="auto"/>
            <w:right w:val="none" w:sz="0" w:space="0" w:color="auto"/>
          </w:divBdr>
        </w:div>
        <w:div w:id="655106829">
          <w:marLeft w:val="0"/>
          <w:marRight w:val="0"/>
          <w:marTop w:val="0"/>
          <w:marBottom w:val="0"/>
          <w:divBdr>
            <w:top w:val="none" w:sz="0" w:space="0" w:color="auto"/>
            <w:left w:val="none" w:sz="0" w:space="0" w:color="auto"/>
            <w:bottom w:val="none" w:sz="0" w:space="0" w:color="auto"/>
            <w:right w:val="none" w:sz="0" w:space="0" w:color="auto"/>
          </w:divBdr>
        </w:div>
      </w:divsChild>
    </w:div>
    <w:div w:id="655106822">
      <w:marLeft w:val="0"/>
      <w:marRight w:val="0"/>
      <w:marTop w:val="0"/>
      <w:marBottom w:val="0"/>
      <w:divBdr>
        <w:top w:val="none" w:sz="0" w:space="0" w:color="auto"/>
        <w:left w:val="none" w:sz="0" w:space="0" w:color="auto"/>
        <w:bottom w:val="none" w:sz="0" w:space="0" w:color="auto"/>
        <w:right w:val="none" w:sz="0" w:space="0" w:color="auto"/>
      </w:divBdr>
    </w:div>
    <w:div w:id="65510682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google.com/url?q=https%3A%2F%2Fgithub.com%2Fnvtiep%2FInstance-Search&amp;sa=D&amp;sntz=1&amp;usg=AFQjCNFLGsm718nnAcWE8fqY-ws6Wgg0rg" TargetMode="External"/><Relationship Id="rId12" Type="http://schemas.openxmlformats.org/officeDocument/2006/relationships/hyperlink" Target="https://www.google.com/url?q=https%3A%2F%2Fgithub.com%2Fnvtiep%2FInstance-Search&amp;sa=D&amp;sntz=1&amp;usg=AFQjCNFLGsm718nnAcWE8fqY-ws6Wgg0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CaoHoc\LuanVanMau.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LuanVanMau</Template>
  <TotalTime>766</TotalTime>
  <Pages>10</Pages>
  <Words>1019</Words>
  <Characters>5813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CÔNG TY TNHH 01 TV BNC™</Company>
  <LinksUpToDate>false</LinksUpToDate>
  <CharactersWithSpaces>6819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Quang Huy</dc:creator>
  <cp:keywords/>
  <dc:description/>
  <cp:lastModifiedBy>sieunhan</cp:lastModifiedBy>
  <cp:revision>348</cp:revision>
  <cp:lastPrinted>2014-03-28T17:49:00Z</cp:lastPrinted>
  <dcterms:created xsi:type="dcterms:W3CDTF">2014-03-28T06:30:00Z</dcterms:created>
  <dcterms:modified xsi:type="dcterms:W3CDTF">2018-01-05T09:32:00Z</dcterms:modified>
</cp:coreProperties>
</file>